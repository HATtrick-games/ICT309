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CellMar>
          <w:left w:w="0" w:type="dxa"/>
          <w:right w:w="0" w:type="dxa"/>
        </w:tblCellMar>
        <w:tblLook w:val="04A0" w:firstRow="1" w:lastRow="0" w:firstColumn="1" w:lastColumn="0" w:noHBand="0" w:noVBand="1"/>
        <w:tblDescription w:val="Page layout for front and back cover of booklet"/>
      </w:tblPr>
      <w:tblGrid>
        <w:gridCol w:w="6347"/>
        <w:gridCol w:w="833"/>
        <w:gridCol w:w="833"/>
        <w:gridCol w:w="6099"/>
      </w:tblGrid>
      <w:tr w:rsidR="00564D9A">
        <w:trPr>
          <w:trHeight w:hRule="exact" w:val="10152"/>
        </w:trPr>
        <w:tc>
          <w:tcPr>
            <w:tcW w:w="6192" w:type="dxa"/>
          </w:tcPr>
          <w:tbl>
            <w:tblPr>
              <w:tblW w:w="5000" w:type="pct"/>
              <w:tblCellMar>
                <w:left w:w="0" w:type="dxa"/>
                <w:right w:w="0" w:type="dxa"/>
              </w:tblCellMar>
              <w:tblLook w:val="04A0" w:firstRow="1" w:lastRow="0" w:firstColumn="1" w:lastColumn="0" w:noHBand="0" w:noVBand="1"/>
              <w:tblDescription w:val="Back cover layout"/>
            </w:tblPr>
            <w:tblGrid>
              <w:gridCol w:w="6347"/>
            </w:tblGrid>
            <w:tr w:rsidR="00564D9A">
              <w:trPr>
                <w:trHeight w:val="7920"/>
              </w:trPr>
              <w:tc>
                <w:tcPr>
                  <w:tcW w:w="5000" w:type="pct"/>
                </w:tcPr>
                <w:p w:rsidR="00564D9A" w:rsidRDefault="00564D9A">
                  <w:pPr>
                    <w:pStyle w:val="ContactInfo"/>
                  </w:pPr>
                </w:p>
              </w:tc>
            </w:tr>
            <w:tr w:rsidR="00564D9A">
              <w:trPr>
                <w:trHeight w:val="2232"/>
              </w:trPr>
              <w:tc>
                <w:tcPr>
                  <w:tcW w:w="5000" w:type="pct"/>
                  <w:vAlign w:val="bottom"/>
                </w:tcPr>
                <w:tbl>
                  <w:tblPr>
                    <w:tblW w:w="6346" w:type="dxa"/>
                    <w:tblCellMar>
                      <w:left w:w="0" w:type="dxa"/>
                      <w:right w:w="144" w:type="dxa"/>
                    </w:tblCellMar>
                    <w:tblLook w:val="04A0" w:firstRow="1" w:lastRow="0" w:firstColumn="1" w:lastColumn="0" w:noHBand="0" w:noVBand="1"/>
                    <w:tblDescription w:val="Logo and contact info"/>
                  </w:tblPr>
                  <w:tblGrid>
                    <w:gridCol w:w="1530"/>
                    <w:gridCol w:w="4816"/>
                  </w:tblGrid>
                  <w:tr w:rsidR="00564D9A">
                    <w:tc>
                      <w:tcPr>
                        <w:tcW w:w="1530" w:type="dxa"/>
                        <w:vAlign w:val="bottom"/>
                      </w:tcPr>
                      <w:p w:rsidR="00564D9A" w:rsidRDefault="00564D9A">
                        <w:pPr>
                          <w:pStyle w:val="NoSpacing"/>
                        </w:pPr>
                      </w:p>
                    </w:tc>
                    <w:tc>
                      <w:tcPr>
                        <w:tcW w:w="4816" w:type="dxa"/>
                        <w:vAlign w:val="bottom"/>
                      </w:tcPr>
                      <w:p w:rsidR="00564D9A" w:rsidRDefault="00564D9A">
                        <w:pPr>
                          <w:pStyle w:val="NoSpacing"/>
                        </w:pPr>
                      </w:p>
                    </w:tc>
                  </w:tr>
                </w:tbl>
                <w:p w:rsidR="00564D9A" w:rsidRDefault="00564D9A">
                  <w:pPr>
                    <w:pStyle w:val="NoSpacing"/>
                  </w:pPr>
                </w:p>
              </w:tc>
            </w:tr>
          </w:tbl>
          <w:p w:rsidR="00564D9A" w:rsidRDefault="00564D9A">
            <w:pPr>
              <w:pStyle w:val="NoSpacing"/>
            </w:pPr>
          </w:p>
        </w:tc>
        <w:tc>
          <w:tcPr>
            <w:tcW w:w="864" w:type="dxa"/>
          </w:tcPr>
          <w:p w:rsidR="00564D9A" w:rsidRDefault="00564D9A">
            <w:pPr>
              <w:pStyle w:val="NoSpacing"/>
            </w:pPr>
          </w:p>
        </w:tc>
        <w:tc>
          <w:tcPr>
            <w:tcW w:w="864" w:type="dxa"/>
          </w:tcPr>
          <w:p w:rsidR="00564D9A" w:rsidRDefault="00564D9A">
            <w:pPr>
              <w:pStyle w:val="NoSpacing"/>
            </w:pPr>
          </w:p>
        </w:tc>
        <w:tc>
          <w:tcPr>
            <w:tcW w:w="6192" w:type="dxa"/>
          </w:tcPr>
          <w:tbl>
            <w:tblPr>
              <w:tblW w:w="5000" w:type="pct"/>
              <w:tblCellMar>
                <w:left w:w="0" w:type="dxa"/>
                <w:right w:w="0" w:type="dxa"/>
              </w:tblCellMar>
              <w:tblLook w:val="04A0" w:firstRow="1" w:lastRow="0" w:firstColumn="1" w:lastColumn="0" w:noHBand="0" w:noVBand="1"/>
              <w:tblDescription w:val="Front cover layout"/>
            </w:tblPr>
            <w:tblGrid>
              <w:gridCol w:w="6099"/>
            </w:tblGrid>
            <w:tr w:rsidR="00564D9A">
              <w:trPr>
                <w:trHeight w:val="4363"/>
              </w:trPr>
              <w:tc>
                <w:tcPr>
                  <w:tcW w:w="5000" w:type="pct"/>
                  <w:vAlign w:val="bottom"/>
                </w:tcPr>
                <w:p w:rsidR="00564D9A" w:rsidRDefault="00ED2AA1" w:rsidP="00ED2AA1">
                  <w:pPr>
                    <w:pStyle w:val="Title"/>
                  </w:pPr>
                  <w:proofErr w:type="spellStart"/>
                  <w:r>
                    <w:t>Goldcrest</w:t>
                  </w:r>
                  <w:proofErr w:type="spellEnd"/>
                </w:p>
                <w:p w:rsidR="00ED2AA1" w:rsidRDefault="00ED2AA1" w:rsidP="00ED2AA1">
                  <w:pPr>
                    <w:pStyle w:val="Subtitle"/>
                  </w:pPr>
                  <w:r>
                    <w:t>Quick Start Guide</w:t>
                  </w:r>
                </w:p>
              </w:tc>
            </w:tr>
            <w:tr w:rsidR="00564D9A">
              <w:trPr>
                <w:trHeight w:val="3989"/>
              </w:trPr>
              <w:tc>
                <w:tcPr>
                  <w:tcW w:w="5000" w:type="pct"/>
                  <w:vAlign w:val="center"/>
                </w:tcPr>
                <w:p w:rsidR="00564D9A" w:rsidRDefault="00564D9A">
                  <w:pPr>
                    <w:pStyle w:val="NoSpacing"/>
                    <w:jc w:val="center"/>
                  </w:pPr>
                </w:p>
              </w:tc>
            </w:tr>
            <w:tr w:rsidR="00564D9A">
              <w:trPr>
                <w:trHeight w:val="1800"/>
              </w:trPr>
              <w:tc>
                <w:tcPr>
                  <w:tcW w:w="5000" w:type="pct"/>
                </w:tcPr>
                <w:p w:rsidR="00564D9A" w:rsidRDefault="00816663">
                  <w:pPr>
                    <w:pStyle w:val="Organization"/>
                  </w:pPr>
                  <w:sdt>
                    <w:sdtPr>
                      <w:alias w:val="Company Name"/>
                      <w:tag w:val=""/>
                      <w:id w:val="703292134"/>
                      <w:placeholder>
                        <w:docPart w:val="3CF47BBB367B4B1B9879E21B04F814CC"/>
                      </w:placeholder>
                      <w:dataBinding w:prefixMappings="xmlns:ns0='http://schemas.openxmlformats.org/officeDocument/2006/extended-properties' " w:xpath="/ns0:Properties[1]/ns0:Company[1]" w:storeItemID="{6668398D-A668-4E3E-A5EB-62B293D839F1}"/>
                      <w15:appearance w15:val="hidden"/>
                      <w:text/>
                    </w:sdtPr>
                    <w:sdtEndPr/>
                    <w:sdtContent>
                      <w:r w:rsidR="00ED2AA1">
                        <w:t xml:space="preserve"> </w:t>
                      </w:r>
                    </w:sdtContent>
                  </w:sdt>
                </w:p>
                <w:p w:rsidR="00564D9A" w:rsidRDefault="00564D9A" w:rsidP="00ED2AA1">
                  <w:pPr>
                    <w:pStyle w:val="Subtitle"/>
                  </w:pPr>
                </w:p>
              </w:tc>
            </w:tr>
          </w:tbl>
          <w:p w:rsidR="00564D9A" w:rsidRDefault="00564D9A">
            <w:pPr>
              <w:pStyle w:val="NoSpacing"/>
            </w:pPr>
          </w:p>
        </w:tc>
      </w:tr>
    </w:tbl>
    <w:p w:rsidR="00564D9A" w:rsidRDefault="00564D9A">
      <w:pPr>
        <w:pStyle w:val="NoSpacing"/>
      </w:pPr>
    </w:p>
    <w:tbl>
      <w:tblPr>
        <w:tblW w:w="0" w:type="auto"/>
        <w:tblCellMar>
          <w:left w:w="0" w:type="dxa"/>
          <w:right w:w="0" w:type="dxa"/>
        </w:tblCellMar>
        <w:tblLook w:val="04A0" w:firstRow="1" w:lastRow="0" w:firstColumn="1" w:lastColumn="0" w:noHBand="0" w:noVBand="1"/>
        <w:tblDescription w:val="Page layout for 2 interior booklet pages"/>
      </w:tblPr>
      <w:tblGrid>
        <w:gridCol w:w="6192"/>
        <w:gridCol w:w="864"/>
        <w:gridCol w:w="864"/>
        <w:gridCol w:w="6192"/>
      </w:tblGrid>
      <w:tr w:rsidR="00564D9A">
        <w:trPr>
          <w:trHeight w:hRule="exact" w:val="9792"/>
        </w:trPr>
        <w:tc>
          <w:tcPr>
            <w:tcW w:w="6192" w:type="dxa"/>
          </w:tcPr>
          <w:p w:rsidR="00564D9A" w:rsidRDefault="00564D9A">
            <w:pPr>
              <w:pStyle w:val="TOC1"/>
              <w:rPr>
                <w:rStyle w:val="TOCNumbers"/>
              </w:rPr>
            </w:pPr>
          </w:p>
          <w:p w:rsidR="00ED2AA1" w:rsidRDefault="00ED2AA1" w:rsidP="00ED2AA1"/>
          <w:p w:rsidR="00ED2AA1" w:rsidRDefault="00ED2AA1" w:rsidP="00ED2AA1"/>
          <w:p w:rsidR="00ED2AA1" w:rsidRDefault="00ED2AA1" w:rsidP="00ED2AA1"/>
          <w:p w:rsidR="00ED2AA1" w:rsidRDefault="00ED2AA1" w:rsidP="00ED2AA1"/>
          <w:p w:rsidR="00ED2AA1" w:rsidRDefault="00ED2AA1" w:rsidP="00ED2AA1"/>
          <w:p w:rsidR="00ED2AA1" w:rsidRDefault="00ED2AA1" w:rsidP="00ED2AA1"/>
          <w:p w:rsidR="00ED2AA1" w:rsidRDefault="00ED2AA1" w:rsidP="00ED2AA1"/>
          <w:p w:rsidR="00ED2AA1" w:rsidRDefault="00ED2AA1" w:rsidP="00ED2AA1"/>
          <w:p w:rsidR="00ED2AA1" w:rsidRDefault="00ED2AA1" w:rsidP="00ED2AA1"/>
          <w:p w:rsidR="00ED2AA1" w:rsidRDefault="00ED2AA1" w:rsidP="00ED2AA1"/>
          <w:p w:rsidR="00ED2AA1" w:rsidRDefault="00ED2AA1" w:rsidP="00ED2AA1"/>
          <w:p w:rsidR="00ED2AA1" w:rsidRPr="00ED2AA1" w:rsidRDefault="00ED2AA1" w:rsidP="00ED2AA1"/>
          <w:p w:rsidR="00ED2AA1" w:rsidRDefault="00ED2AA1" w:rsidP="00ED2AA1"/>
          <w:p w:rsidR="00ED2AA1" w:rsidRDefault="00ED2AA1" w:rsidP="00ED2AA1"/>
          <w:p w:rsidR="00ED2AA1" w:rsidRDefault="00ED2AA1" w:rsidP="00ED2AA1"/>
          <w:p w:rsidR="00ED2AA1" w:rsidRDefault="00ED2AA1" w:rsidP="00ED2AA1"/>
          <w:p w:rsidR="00ED2AA1" w:rsidRDefault="00ED2AA1" w:rsidP="00ED2AA1">
            <w:pPr>
              <w:pStyle w:val="Subtitle"/>
            </w:pPr>
            <w:proofErr w:type="spellStart"/>
            <w:r>
              <w:t>HATtrick</w:t>
            </w:r>
            <w:proofErr w:type="spellEnd"/>
            <w:r>
              <w:t xml:space="preserve"> Games</w:t>
            </w:r>
          </w:p>
          <w:p w:rsidR="009A3CCE" w:rsidRDefault="009A3CCE" w:rsidP="009A3CCE"/>
          <w:p w:rsidR="009A3CCE" w:rsidRDefault="009A3CCE" w:rsidP="009A3CCE">
            <w:r>
              <w:t>Hamish Carrier</w:t>
            </w:r>
          </w:p>
          <w:p w:rsidR="009A3CCE" w:rsidRDefault="009A3CCE" w:rsidP="009A3CCE">
            <w:proofErr w:type="spellStart"/>
            <w:r>
              <w:t>Arran</w:t>
            </w:r>
            <w:proofErr w:type="spellEnd"/>
            <w:r>
              <w:t xml:space="preserve"> Ford</w:t>
            </w:r>
          </w:p>
          <w:p w:rsidR="009A3CCE" w:rsidRPr="009A3CCE" w:rsidRDefault="009A3CCE" w:rsidP="009A3CCE">
            <w:r>
              <w:t>Timothy Veletta</w:t>
            </w:r>
          </w:p>
        </w:tc>
        <w:tc>
          <w:tcPr>
            <w:tcW w:w="864" w:type="dxa"/>
          </w:tcPr>
          <w:p w:rsidR="00564D9A" w:rsidRDefault="00564D9A">
            <w:pPr>
              <w:pStyle w:val="NoSpacing"/>
            </w:pPr>
          </w:p>
        </w:tc>
        <w:tc>
          <w:tcPr>
            <w:tcW w:w="864" w:type="dxa"/>
          </w:tcPr>
          <w:p w:rsidR="00564D9A" w:rsidRDefault="00564D9A">
            <w:pPr>
              <w:pStyle w:val="NoSpacing"/>
            </w:pPr>
          </w:p>
        </w:tc>
        <w:tc>
          <w:tcPr>
            <w:tcW w:w="6192" w:type="dxa"/>
          </w:tcPr>
          <w:p w:rsidR="00564D9A" w:rsidRDefault="00B96F28">
            <w:pPr>
              <w:pStyle w:val="Heading1"/>
            </w:pPr>
            <w:r w:rsidRPr="00B96F28">
              <w:rPr>
                <w:sz w:val="48"/>
              </w:rPr>
              <w:t>End User License Agreement</w:t>
            </w:r>
          </w:p>
          <w:p w:rsidR="000958CA" w:rsidRDefault="000958CA">
            <w:r>
              <w:t>IMPORTANT! PLEASE READ CAREFULLY.</w:t>
            </w:r>
          </w:p>
          <w:p w:rsidR="00FE1AF9" w:rsidRDefault="000958CA" w:rsidP="00FE1AF9">
            <w:r>
              <w:t xml:space="preserve">When you purchase </w:t>
            </w:r>
            <w:proofErr w:type="spellStart"/>
            <w:r>
              <w:rPr>
                <w:i/>
              </w:rPr>
              <w:t>Goldcrest</w:t>
            </w:r>
            <w:proofErr w:type="spellEnd"/>
            <w:r>
              <w:t xml:space="preserve"> you do so as is, complete or incomplete. This product is licensed under the </w:t>
            </w:r>
            <w:r w:rsidR="00FE1AF9">
              <w:t>BEER-WARE LICENSE which is stated below.</w:t>
            </w:r>
          </w:p>
          <w:p w:rsidR="00FE1AF9" w:rsidRDefault="00FE1AF9" w:rsidP="00FE1AF9"/>
          <w:p w:rsidR="00FE1AF9" w:rsidRDefault="00FE1AF9" w:rsidP="00FE1AF9">
            <w:r>
              <w:t>TERMS AND CONDITIONS OF THE BEER-WARE LICENSE (REVISION 42)</w:t>
            </w:r>
          </w:p>
          <w:p w:rsidR="00FE1AF9" w:rsidRDefault="00FE1AF9" w:rsidP="00FE1AF9">
            <w:r>
              <w:t>As long as you retain this license you can do whatever you want with this piece of software. If you meet us some day and you think this stuff is worth it, you can buy us all a beer in return.</w:t>
            </w:r>
          </w:p>
          <w:p w:rsidR="00E30923" w:rsidRDefault="00E30923" w:rsidP="00FE1AF9"/>
          <w:p w:rsidR="00E30923" w:rsidRDefault="00E30923" w:rsidP="00FE1AF9"/>
          <w:p w:rsidR="00E30923" w:rsidRDefault="00E30923" w:rsidP="00FE1AF9"/>
          <w:p w:rsidR="00E30923" w:rsidRDefault="00E30923" w:rsidP="00FE1AF9"/>
          <w:p w:rsidR="00E30923" w:rsidRDefault="00E30923" w:rsidP="00FE1AF9"/>
          <w:p w:rsidR="00E30923" w:rsidRDefault="00E30923" w:rsidP="00FE1AF9"/>
          <w:p w:rsidR="00E30923" w:rsidRDefault="00E30923" w:rsidP="00FE1AF9"/>
          <w:p w:rsidR="00E30923" w:rsidRDefault="00E30923" w:rsidP="00FE1AF9"/>
          <w:p w:rsidR="00E30923" w:rsidRDefault="00E30923" w:rsidP="00FE1AF9"/>
          <w:p w:rsidR="00E30923" w:rsidRDefault="00E30923" w:rsidP="00FE1AF9"/>
          <w:p w:rsidR="00E30923" w:rsidRDefault="00E30923" w:rsidP="00FE1AF9"/>
          <w:p w:rsidR="00E30923" w:rsidRPr="000958CA" w:rsidRDefault="00E30923" w:rsidP="00FE1AF9">
            <w:r>
              <w:t>Oh, and also we accept no liability for anything our software does to your computer!</w:t>
            </w:r>
          </w:p>
        </w:tc>
      </w:tr>
      <w:tr w:rsidR="00564D9A">
        <w:trPr>
          <w:trHeight w:hRule="exact" w:val="504"/>
        </w:trPr>
        <w:tc>
          <w:tcPr>
            <w:tcW w:w="6192" w:type="dxa"/>
            <w:vAlign w:val="bottom"/>
          </w:tcPr>
          <w:p w:rsidR="00564D9A" w:rsidRDefault="00564D9A">
            <w:pPr>
              <w:pStyle w:val="NoSpacing"/>
              <w:rPr>
                <w:rStyle w:val="PageNumber"/>
              </w:rPr>
            </w:pPr>
          </w:p>
        </w:tc>
        <w:tc>
          <w:tcPr>
            <w:tcW w:w="864" w:type="dxa"/>
            <w:vAlign w:val="bottom"/>
          </w:tcPr>
          <w:p w:rsidR="00564D9A" w:rsidRDefault="00564D9A">
            <w:pPr>
              <w:pStyle w:val="NoSpacing"/>
            </w:pPr>
          </w:p>
        </w:tc>
        <w:tc>
          <w:tcPr>
            <w:tcW w:w="864" w:type="dxa"/>
            <w:vAlign w:val="bottom"/>
          </w:tcPr>
          <w:p w:rsidR="00564D9A" w:rsidRDefault="00564D9A">
            <w:pPr>
              <w:pStyle w:val="NoSpacing"/>
            </w:pPr>
          </w:p>
        </w:tc>
        <w:tc>
          <w:tcPr>
            <w:tcW w:w="6192" w:type="dxa"/>
            <w:vAlign w:val="bottom"/>
          </w:tcPr>
          <w:p w:rsidR="00564D9A" w:rsidRDefault="00DC7E97">
            <w:pPr>
              <w:pStyle w:val="NoSpacing"/>
              <w:jc w:val="right"/>
              <w:rPr>
                <w:rStyle w:val="PageNumber"/>
              </w:rPr>
            </w:pPr>
            <w:r>
              <w:rPr>
                <w:rStyle w:val="PageNumber"/>
              </w:rPr>
              <w:t>5</w:t>
            </w:r>
          </w:p>
        </w:tc>
      </w:tr>
    </w:tbl>
    <w:p w:rsidR="00564D9A" w:rsidRDefault="00564D9A">
      <w:pPr>
        <w:pStyle w:val="NoSpacing"/>
      </w:pPr>
    </w:p>
    <w:tbl>
      <w:tblPr>
        <w:tblW w:w="0" w:type="auto"/>
        <w:tblCellMar>
          <w:left w:w="0" w:type="dxa"/>
          <w:right w:w="0" w:type="dxa"/>
        </w:tblCellMar>
        <w:tblLook w:val="04A0" w:firstRow="1" w:lastRow="0" w:firstColumn="1" w:lastColumn="0" w:noHBand="0" w:noVBand="1"/>
        <w:tblDescription w:val="Page layout for 2 interior booklet pages"/>
      </w:tblPr>
      <w:tblGrid>
        <w:gridCol w:w="6192"/>
        <w:gridCol w:w="864"/>
        <w:gridCol w:w="864"/>
        <w:gridCol w:w="6192"/>
      </w:tblGrid>
      <w:tr w:rsidR="00564D9A">
        <w:trPr>
          <w:trHeight w:hRule="exact" w:val="9792"/>
        </w:trPr>
        <w:tc>
          <w:tcPr>
            <w:tcW w:w="6192" w:type="dxa"/>
          </w:tcPr>
          <w:p w:rsidR="00D85E67" w:rsidRDefault="00ED2AA1" w:rsidP="00D85E67">
            <w:pPr>
              <w:pStyle w:val="Heading1"/>
            </w:pPr>
            <w:r>
              <w:lastRenderedPageBreak/>
              <w:t>The Story So Far…</w:t>
            </w:r>
          </w:p>
          <w:p w:rsidR="00D85E67" w:rsidRDefault="00D85E67" w:rsidP="00D85E67">
            <w:r>
              <w:t xml:space="preserve">“The once peaceful village of </w:t>
            </w:r>
            <w:proofErr w:type="spellStart"/>
            <w:r>
              <w:t>Goldcrest</w:t>
            </w:r>
            <w:proofErr w:type="spellEnd"/>
            <w:r>
              <w:t xml:space="preserve"> has been rocked by an evil unheard of in these parts.”</w:t>
            </w:r>
          </w:p>
          <w:p w:rsidR="00D85E67" w:rsidRDefault="00D85E67" w:rsidP="00D85E67"/>
          <w:p w:rsidR="00D85E67" w:rsidRDefault="00D85E67" w:rsidP="00D85E67">
            <w:r>
              <w:t xml:space="preserve">“The nearby castle known as </w:t>
            </w:r>
            <w:proofErr w:type="spellStart"/>
            <w:r>
              <w:t>Hordrigg</w:t>
            </w:r>
            <w:proofErr w:type="spellEnd"/>
            <w:r>
              <w:t xml:space="preserve"> Citadel has once again opened its doors and all the evil that had remained shut off from the world for so long, poured out, led by the evil demon </w:t>
            </w:r>
            <w:proofErr w:type="spellStart"/>
            <w:r>
              <w:t>Zayn</w:t>
            </w:r>
            <w:proofErr w:type="spellEnd"/>
            <w:r>
              <w:t>.”</w:t>
            </w:r>
          </w:p>
          <w:p w:rsidR="00D85E67" w:rsidRDefault="00D85E67" w:rsidP="00D85E67"/>
          <w:p w:rsidR="00D85E67" w:rsidRDefault="00D85E67" w:rsidP="00D85E67">
            <w:r>
              <w:t>“</w:t>
            </w:r>
            <w:proofErr w:type="spellStart"/>
            <w:r>
              <w:t>Zayn</w:t>
            </w:r>
            <w:proofErr w:type="spellEnd"/>
            <w:r>
              <w:t xml:space="preserve"> and his minions wreaked havoc and destruction all over </w:t>
            </w:r>
            <w:proofErr w:type="spellStart"/>
            <w:r>
              <w:t>Goldcrest</w:t>
            </w:r>
            <w:proofErr w:type="spellEnd"/>
            <w:r>
              <w:t xml:space="preserve"> causing many to lose hope.”</w:t>
            </w:r>
          </w:p>
          <w:p w:rsidR="00D85E67" w:rsidRDefault="00D85E67" w:rsidP="00D85E67"/>
          <w:p w:rsidR="00D85E67" w:rsidRDefault="00D85E67" w:rsidP="00D85E67">
            <w:r>
              <w:t>“Only one option remains, they fight back.”</w:t>
            </w:r>
          </w:p>
          <w:p w:rsidR="00D85E67" w:rsidRDefault="00D85E67" w:rsidP="00D85E67"/>
          <w:p w:rsidR="00D85E67" w:rsidRDefault="00D85E67" w:rsidP="00D85E67">
            <w:r>
              <w:t xml:space="preserve">“Led by the legendary Strom </w:t>
            </w:r>
            <w:proofErr w:type="spellStart"/>
            <w:r>
              <w:t>Ironclaw</w:t>
            </w:r>
            <w:proofErr w:type="spellEnd"/>
            <w:r>
              <w:t xml:space="preserve">, the strongest combatants of </w:t>
            </w:r>
            <w:proofErr w:type="spellStart"/>
            <w:r>
              <w:t>Goldcrest</w:t>
            </w:r>
            <w:proofErr w:type="spellEnd"/>
            <w:r>
              <w:t xml:space="preserve"> must come together and storm the Citadel.”</w:t>
            </w:r>
          </w:p>
          <w:p w:rsidR="00D85E67" w:rsidRPr="00D85E67" w:rsidRDefault="00D85E67" w:rsidP="00D85E67"/>
        </w:tc>
        <w:tc>
          <w:tcPr>
            <w:tcW w:w="864" w:type="dxa"/>
          </w:tcPr>
          <w:p w:rsidR="00564D9A" w:rsidRDefault="00564D9A">
            <w:pPr>
              <w:pStyle w:val="NoSpacing"/>
            </w:pPr>
          </w:p>
        </w:tc>
        <w:tc>
          <w:tcPr>
            <w:tcW w:w="864" w:type="dxa"/>
          </w:tcPr>
          <w:p w:rsidR="00564D9A" w:rsidRDefault="00564D9A">
            <w:pPr>
              <w:pStyle w:val="NoSpacing"/>
            </w:pPr>
          </w:p>
        </w:tc>
        <w:tc>
          <w:tcPr>
            <w:tcW w:w="6192" w:type="dxa"/>
          </w:tcPr>
          <w:p w:rsidR="00564D9A" w:rsidRDefault="00ED2AA1">
            <w:pPr>
              <w:pStyle w:val="Heading1"/>
            </w:pPr>
            <w:r>
              <w:t>Getting Started</w:t>
            </w:r>
          </w:p>
          <w:p w:rsidR="00564D9A" w:rsidRDefault="00ED2AA1" w:rsidP="00ED2AA1">
            <w:pPr>
              <w:pStyle w:val="Heading2"/>
            </w:pPr>
            <w:r>
              <w:t>Minimum System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9"/>
              <w:gridCol w:w="4893"/>
            </w:tblGrid>
            <w:tr w:rsidR="00B96F28" w:rsidRPr="00B96F28" w:rsidTr="00B96F28">
              <w:tc>
                <w:tcPr>
                  <w:tcW w:w="1289" w:type="dxa"/>
                </w:tcPr>
                <w:p w:rsidR="00B96F28" w:rsidRPr="00B96F28" w:rsidRDefault="00B96F28" w:rsidP="00C17844">
                  <w:r w:rsidRPr="00B96F28">
                    <w:rPr>
                      <w:b/>
                    </w:rPr>
                    <w:t>PC OS:</w:t>
                  </w:r>
                </w:p>
              </w:tc>
              <w:tc>
                <w:tcPr>
                  <w:tcW w:w="4893" w:type="dxa"/>
                </w:tcPr>
                <w:p w:rsidR="00B96F28" w:rsidRPr="00B96F28" w:rsidRDefault="00B96F28" w:rsidP="00B96F28">
                  <w:r>
                    <w:t>Windows XP or Later</w:t>
                  </w:r>
                </w:p>
              </w:tc>
            </w:tr>
            <w:tr w:rsidR="00B96F28" w:rsidRPr="00B96F28" w:rsidTr="00B96F28">
              <w:tc>
                <w:tcPr>
                  <w:tcW w:w="1289" w:type="dxa"/>
                </w:tcPr>
                <w:p w:rsidR="00B96F28" w:rsidRPr="00B96F28" w:rsidRDefault="00B96F28" w:rsidP="00C17844">
                  <w:pPr>
                    <w:rPr>
                      <w:b/>
                    </w:rPr>
                  </w:pPr>
                  <w:r w:rsidRPr="00B96F28">
                    <w:rPr>
                      <w:b/>
                    </w:rPr>
                    <w:t>Processor:</w:t>
                  </w:r>
                </w:p>
              </w:tc>
              <w:tc>
                <w:tcPr>
                  <w:tcW w:w="4893" w:type="dxa"/>
                </w:tcPr>
                <w:p w:rsidR="00B96F28" w:rsidRPr="00B96F28" w:rsidRDefault="00B96F28" w:rsidP="00C17844">
                  <w:r>
                    <w:t>1.2 GHz Processor</w:t>
                  </w:r>
                </w:p>
              </w:tc>
            </w:tr>
            <w:tr w:rsidR="00B96F28" w:rsidRPr="00B96F28" w:rsidTr="00B96F28">
              <w:tc>
                <w:tcPr>
                  <w:tcW w:w="1289" w:type="dxa"/>
                </w:tcPr>
                <w:p w:rsidR="00B96F28" w:rsidRPr="00B96F28" w:rsidRDefault="00B96F28" w:rsidP="00C17844">
                  <w:pPr>
                    <w:rPr>
                      <w:b/>
                    </w:rPr>
                  </w:pPr>
                  <w:r w:rsidRPr="00B96F28">
                    <w:rPr>
                      <w:b/>
                    </w:rPr>
                    <w:t>Memory:</w:t>
                  </w:r>
                </w:p>
              </w:tc>
              <w:tc>
                <w:tcPr>
                  <w:tcW w:w="4893" w:type="dxa"/>
                </w:tcPr>
                <w:p w:rsidR="00B96F28" w:rsidRPr="00B96F28" w:rsidRDefault="00B96F28" w:rsidP="00C17844">
                  <w:r>
                    <w:t>1 GB RAM</w:t>
                  </w:r>
                </w:p>
              </w:tc>
            </w:tr>
            <w:tr w:rsidR="00B96F28" w:rsidRPr="00B96F28" w:rsidTr="00B96F28">
              <w:tc>
                <w:tcPr>
                  <w:tcW w:w="1289" w:type="dxa"/>
                </w:tcPr>
                <w:p w:rsidR="00B96F28" w:rsidRPr="00B96F28" w:rsidRDefault="00B96F28" w:rsidP="00C17844">
                  <w:pPr>
                    <w:rPr>
                      <w:b/>
                    </w:rPr>
                  </w:pPr>
                  <w:r w:rsidRPr="00B96F28">
                    <w:rPr>
                      <w:b/>
                    </w:rPr>
                    <w:t>Graphics:</w:t>
                  </w:r>
                </w:p>
              </w:tc>
              <w:tc>
                <w:tcPr>
                  <w:tcW w:w="4893" w:type="dxa"/>
                </w:tcPr>
                <w:p w:rsidR="00B96F28" w:rsidRPr="00B96F28" w:rsidRDefault="00B96F28" w:rsidP="00C17844">
                  <w:r>
                    <w:t xml:space="preserve">128 MB Graphics Card with Pixel and Vertex </w:t>
                  </w:r>
                  <w:proofErr w:type="spellStart"/>
                  <w:r>
                    <w:t>Shader</w:t>
                  </w:r>
                  <w:proofErr w:type="spellEnd"/>
                  <w:r>
                    <w:t xml:space="preserve"> 2.0 Support</w:t>
                  </w:r>
                </w:p>
              </w:tc>
            </w:tr>
            <w:tr w:rsidR="00B96F28" w:rsidRPr="00B96F28" w:rsidTr="00B96F28">
              <w:tc>
                <w:tcPr>
                  <w:tcW w:w="1289" w:type="dxa"/>
                </w:tcPr>
                <w:p w:rsidR="00B96F28" w:rsidRPr="00B96F28" w:rsidRDefault="00B96F28" w:rsidP="00C17844">
                  <w:pPr>
                    <w:rPr>
                      <w:b/>
                    </w:rPr>
                  </w:pPr>
                  <w:r w:rsidRPr="00B96F28">
                    <w:rPr>
                      <w:b/>
                    </w:rPr>
                    <w:t>Direct X:</w:t>
                  </w:r>
                </w:p>
              </w:tc>
              <w:tc>
                <w:tcPr>
                  <w:tcW w:w="4893" w:type="dxa"/>
                </w:tcPr>
                <w:p w:rsidR="00B96F28" w:rsidRPr="00B96F28" w:rsidRDefault="00B96F28" w:rsidP="00B96F28">
                  <w:r>
                    <w:t>9.0 or Later</w:t>
                  </w:r>
                </w:p>
              </w:tc>
            </w:tr>
            <w:tr w:rsidR="00B96F28" w:rsidRPr="00B96F28" w:rsidTr="00B96F28">
              <w:tc>
                <w:tcPr>
                  <w:tcW w:w="1289" w:type="dxa"/>
                </w:tcPr>
                <w:p w:rsidR="00B96F28" w:rsidRPr="00B96F28" w:rsidRDefault="00B96F28" w:rsidP="00C17844">
                  <w:pPr>
                    <w:rPr>
                      <w:b/>
                    </w:rPr>
                  </w:pPr>
                  <w:r w:rsidRPr="00B96F28">
                    <w:rPr>
                      <w:b/>
                    </w:rPr>
                    <w:t>Hard Drive:</w:t>
                  </w:r>
                </w:p>
              </w:tc>
              <w:tc>
                <w:tcPr>
                  <w:tcW w:w="4893" w:type="dxa"/>
                </w:tcPr>
                <w:p w:rsidR="00B96F28" w:rsidRPr="00B96F28" w:rsidRDefault="00B96F28" w:rsidP="00C17844">
                  <w:r>
                    <w:t>100MB HD Space</w:t>
                  </w:r>
                </w:p>
              </w:tc>
            </w:tr>
          </w:tbl>
          <w:p w:rsidR="00ED2AA1" w:rsidRDefault="00ED2AA1" w:rsidP="00ED2AA1">
            <w:pPr>
              <w:pStyle w:val="Heading2"/>
            </w:pPr>
            <w:r>
              <w:t>Recommended Specifications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9"/>
              <w:gridCol w:w="4893"/>
            </w:tblGrid>
            <w:tr w:rsidR="00B96F28" w:rsidRPr="00B96F28" w:rsidTr="00A2352F">
              <w:tc>
                <w:tcPr>
                  <w:tcW w:w="1289" w:type="dxa"/>
                </w:tcPr>
                <w:p w:rsidR="00B96F28" w:rsidRPr="00B96F28" w:rsidRDefault="00B96F28" w:rsidP="00B96F28">
                  <w:r w:rsidRPr="00B96F28">
                    <w:rPr>
                      <w:b/>
                    </w:rPr>
                    <w:t>PC OS:</w:t>
                  </w:r>
                </w:p>
              </w:tc>
              <w:tc>
                <w:tcPr>
                  <w:tcW w:w="4893" w:type="dxa"/>
                </w:tcPr>
                <w:p w:rsidR="00B96F28" w:rsidRPr="00B96F28" w:rsidRDefault="00B96F28" w:rsidP="00B96F28">
                  <w:r>
                    <w:t>Windows 7 or Later</w:t>
                  </w:r>
                </w:p>
              </w:tc>
            </w:tr>
            <w:tr w:rsidR="00B96F28" w:rsidRPr="00B96F28" w:rsidTr="00A2352F">
              <w:tc>
                <w:tcPr>
                  <w:tcW w:w="1289" w:type="dxa"/>
                </w:tcPr>
                <w:p w:rsidR="00B96F28" w:rsidRPr="00B96F28" w:rsidRDefault="00B96F28" w:rsidP="00B96F28">
                  <w:pPr>
                    <w:rPr>
                      <w:b/>
                    </w:rPr>
                  </w:pPr>
                  <w:r w:rsidRPr="00B96F28">
                    <w:rPr>
                      <w:b/>
                    </w:rPr>
                    <w:t>Processor:</w:t>
                  </w:r>
                </w:p>
              </w:tc>
              <w:tc>
                <w:tcPr>
                  <w:tcW w:w="4893" w:type="dxa"/>
                </w:tcPr>
                <w:p w:rsidR="00B96F28" w:rsidRPr="00B96F28" w:rsidRDefault="00B96F28" w:rsidP="00B96F28">
                  <w:r>
                    <w:t>2.0 GHz Processor</w:t>
                  </w:r>
                </w:p>
              </w:tc>
            </w:tr>
            <w:tr w:rsidR="00B96F28" w:rsidRPr="00B96F28" w:rsidTr="00A2352F">
              <w:tc>
                <w:tcPr>
                  <w:tcW w:w="1289" w:type="dxa"/>
                </w:tcPr>
                <w:p w:rsidR="00B96F28" w:rsidRPr="00B96F28" w:rsidRDefault="00B96F28" w:rsidP="00B96F28">
                  <w:pPr>
                    <w:rPr>
                      <w:b/>
                    </w:rPr>
                  </w:pPr>
                  <w:r w:rsidRPr="00B96F28">
                    <w:rPr>
                      <w:b/>
                    </w:rPr>
                    <w:t>Memory:</w:t>
                  </w:r>
                </w:p>
              </w:tc>
              <w:tc>
                <w:tcPr>
                  <w:tcW w:w="4893" w:type="dxa"/>
                </w:tcPr>
                <w:p w:rsidR="00B96F28" w:rsidRPr="00B96F28" w:rsidRDefault="00B96F28" w:rsidP="00B96F28">
                  <w:r>
                    <w:t>2 GB RAM</w:t>
                  </w:r>
                </w:p>
              </w:tc>
            </w:tr>
            <w:tr w:rsidR="00B96F28" w:rsidRPr="00B96F28" w:rsidTr="00A2352F">
              <w:tc>
                <w:tcPr>
                  <w:tcW w:w="1289" w:type="dxa"/>
                </w:tcPr>
                <w:p w:rsidR="00B96F28" w:rsidRPr="00B96F28" w:rsidRDefault="00B96F28" w:rsidP="00B96F28">
                  <w:pPr>
                    <w:rPr>
                      <w:b/>
                    </w:rPr>
                  </w:pPr>
                  <w:r w:rsidRPr="00B96F28">
                    <w:rPr>
                      <w:b/>
                    </w:rPr>
                    <w:t>Graphics:</w:t>
                  </w:r>
                </w:p>
              </w:tc>
              <w:tc>
                <w:tcPr>
                  <w:tcW w:w="4893" w:type="dxa"/>
                </w:tcPr>
                <w:p w:rsidR="00B96F28" w:rsidRPr="00B96F28" w:rsidRDefault="00B96F28" w:rsidP="00B96F28">
                  <w:r>
                    <w:t xml:space="preserve">256 MB Graphics Card with Pixel and Vertex </w:t>
                  </w:r>
                  <w:proofErr w:type="spellStart"/>
                  <w:r>
                    <w:t>Shader</w:t>
                  </w:r>
                  <w:proofErr w:type="spellEnd"/>
                  <w:r>
                    <w:t xml:space="preserve"> 2.0 Support</w:t>
                  </w:r>
                </w:p>
              </w:tc>
            </w:tr>
            <w:tr w:rsidR="00B96F28" w:rsidRPr="00B96F28" w:rsidTr="00A2352F">
              <w:tc>
                <w:tcPr>
                  <w:tcW w:w="1289" w:type="dxa"/>
                </w:tcPr>
                <w:p w:rsidR="00B96F28" w:rsidRPr="00B96F28" w:rsidRDefault="00B96F28" w:rsidP="00B96F28">
                  <w:pPr>
                    <w:rPr>
                      <w:b/>
                    </w:rPr>
                  </w:pPr>
                  <w:r w:rsidRPr="00B96F28">
                    <w:rPr>
                      <w:b/>
                    </w:rPr>
                    <w:t>Direct X:</w:t>
                  </w:r>
                </w:p>
              </w:tc>
              <w:tc>
                <w:tcPr>
                  <w:tcW w:w="4893" w:type="dxa"/>
                </w:tcPr>
                <w:p w:rsidR="00B96F28" w:rsidRPr="00B96F28" w:rsidRDefault="00B96F28" w:rsidP="00B96F28">
                  <w:r>
                    <w:t>10.0 or Later</w:t>
                  </w:r>
                </w:p>
              </w:tc>
            </w:tr>
            <w:tr w:rsidR="00B96F28" w:rsidRPr="00B96F28" w:rsidTr="00A2352F">
              <w:tc>
                <w:tcPr>
                  <w:tcW w:w="1289" w:type="dxa"/>
                </w:tcPr>
                <w:p w:rsidR="00B96F28" w:rsidRPr="00B96F28" w:rsidRDefault="00B96F28" w:rsidP="00B96F28">
                  <w:pPr>
                    <w:rPr>
                      <w:b/>
                    </w:rPr>
                  </w:pPr>
                  <w:r w:rsidRPr="00B96F28">
                    <w:rPr>
                      <w:b/>
                    </w:rPr>
                    <w:t>Hard Drive:</w:t>
                  </w:r>
                </w:p>
              </w:tc>
              <w:tc>
                <w:tcPr>
                  <w:tcW w:w="4893" w:type="dxa"/>
                </w:tcPr>
                <w:p w:rsidR="00B96F28" w:rsidRPr="00B96F28" w:rsidRDefault="00B96F28" w:rsidP="00B96F28">
                  <w:r>
                    <w:t>150MB HD Space</w:t>
                  </w:r>
                </w:p>
              </w:tc>
            </w:tr>
          </w:tbl>
          <w:p w:rsidR="00ED2AA1" w:rsidRDefault="00ED2AA1" w:rsidP="00ED2AA1">
            <w:pPr>
              <w:pStyle w:val="Heading2"/>
            </w:pPr>
            <w:r>
              <w:t>PC Installation Instructions</w:t>
            </w:r>
          </w:p>
          <w:p w:rsidR="00B96F28" w:rsidRDefault="006A5A1B" w:rsidP="006A5A1B">
            <w:pPr>
              <w:pStyle w:val="ListParagraph"/>
              <w:numPr>
                <w:ilvl w:val="0"/>
                <w:numId w:val="4"/>
              </w:numPr>
            </w:pPr>
            <w:r>
              <w:t>Close all open programs, including virus scanners (especially virus scanners and while you are a</w:t>
            </w:r>
            <w:r w:rsidR="00E30923">
              <w:t>t it, disable your firewall too!</w:t>
            </w:r>
            <w:r>
              <w:t>).</w:t>
            </w:r>
          </w:p>
          <w:p w:rsidR="006A5A1B" w:rsidRPr="00B96F28" w:rsidRDefault="006A5A1B" w:rsidP="006A5A1B">
            <w:pPr>
              <w:pStyle w:val="ListParagraph"/>
              <w:numPr>
                <w:ilvl w:val="0"/>
                <w:numId w:val="4"/>
              </w:numPr>
            </w:pPr>
            <w:r>
              <w:t xml:space="preserve">Insert the </w:t>
            </w:r>
            <w:proofErr w:type="spellStart"/>
            <w:r>
              <w:rPr>
                <w:i/>
              </w:rPr>
              <w:t>Goldcrest</w:t>
            </w:r>
            <w:proofErr w:type="spellEnd"/>
            <w:r>
              <w:t xml:space="preserve"> DVD into your CD/DVD drive. Open the DVD folder and double-click the setup.exe file to open it. Follow the prompts to install the game.</w:t>
            </w:r>
          </w:p>
        </w:tc>
      </w:tr>
      <w:tr w:rsidR="00564D9A">
        <w:trPr>
          <w:trHeight w:hRule="exact" w:val="504"/>
        </w:trPr>
        <w:tc>
          <w:tcPr>
            <w:tcW w:w="6192" w:type="dxa"/>
            <w:vAlign w:val="bottom"/>
          </w:tcPr>
          <w:p w:rsidR="00564D9A" w:rsidRDefault="00DC7E97">
            <w:pPr>
              <w:pStyle w:val="NoSpacing"/>
              <w:rPr>
                <w:rStyle w:val="PageNumber"/>
              </w:rPr>
            </w:pPr>
            <w:r>
              <w:rPr>
                <w:rStyle w:val="PageNumber"/>
              </w:rPr>
              <w:t>4</w:t>
            </w:r>
          </w:p>
        </w:tc>
        <w:tc>
          <w:tcPr>
            <w:tcW w:w="864" w:type="dxa"/>
            <w:vAlign w:val="bottom"/>
          </w:tcPr>
          <w:p w:rsidR="00564D9A" w:rsidRDefault="00564D9A">
            <w:pPr>
              <w:pStyle w:val="NoSpacing"/>
            </w:pPr>
          </w:p>
        </w:tc>
        <w:tc>
          <w:tcPr>
            <w:tcW w:w="864" w:type="dxa"/>
            <w:vAlign w:val="bottom"/>
          </w:tcPr>
          <w:p w:rsidR="00564D9A" w:rsidRDefault="00564D9A">
            <w:pPr>
              <w:pStyle w:val="NoSpacing"/>
            </w:pPr>
          </w:p>
        </w:tc>
        <w:tc>
          <w:tcPr>
            <w:tcW w:w="6192" w:type="dxa"/>
            <w:vAlign w:val="bottom"/>
          </w:tcPr>
          <w:p w:rsidR="00564D9A" w:rsidRDefault="00DC7E97">
            <w:pPr>
              <w:pStyle w:val="NoSpacing"/>
              <w:jc w:val="right"/>
              <w:rPr>
                <w:rStyle w:val="PageNumber"/>
              </w:rPr>
            </w:pPr>
            <w:r>
              <w:rPr>
                <w:rStyle w:val="PageNumber"/>
              </w:rPr>
              <w:t>1</w:t>
            </w:r>
          </w:p>
        </w:tc>
      </w:tr>
    </w:tbl>
    <w:p w:rsidR="00564D9A" w:rsidRDefault="00564D9A">
      <w:pPr>
        <w:pStyle w:val="NoSpacing"/>
      </w:pPr>
    </w:p>
    <w:tbl>
      <w:tblPr>
        <w:tblW w:w="0" w:type="auto"/>
        <w:tblCellMar>
          <w:left w:w="0" w:type="dxa"/>
          <w:right w:w="0" w:type="dxa"/>
        </w:tblCellMar>
        <w:tblLook w:val="04A0" w:firstRow="1" w:lastRow="0" w:firstColumn="1" w:lastColumn="0" w:noHBand="0" w:noVBand="1"/>
        <w:tblDescription w:val="Page layout for 2 interior booklet pages"/>
      </w:tblPr>
      <w:tblGrid>
        <w:gridCol w:w="6192"/>
        <w:gridCol w:w="864"/>
        <w:gridCol w:w="864"/>
        <w:gridCol w:w="6192"/>
      </w:tblGrid>
      <w:tr w:rsidR="00564D9A">
        <w:trPr>
          <w:trHeight w:hRule="exact" w:val="9792"/>
        </w:trPr>
        <w:tc>
          <w:tcPr>
            <w:tcW w:w="6192" w:type="dxa"/>
          </w:tcPr>
          <w:p w:rsidR="00564D9A" w:rsidRDefault="00ED2AA1">
            <w:pPr>
              <w:pStyle w:val="Heading1"/>
            </w:pPr>
            <w:r>
              <w:lastRenderedPageBreak/>
              <w:t>Controls</w:t>
            </w:r>
          </w:p>
          <w:p w:rsidR="00564D9A" w:rsidRDefault="009A3CCE" w:rsidP="009A3CCE">
            <w:pPr>
              <w:pStyle w:val="Heading2"/>
            </w:pPr>
            <w:r>
              <w:t>Camera Commands</w:t>
            </w:r>
          </w:p>
          <w:tbl>
            <w:tblPr>
              <w:tblStyle w:val="TableGrid"/>
              <w:tblW w:w="0" w:type="auto"/>
              <w:tblLook w:val="04A0" w:firstRow="1" w:lastRow="0" w:firstColumn="1" w:lastColumn="0" w:noHBand="0" w:noVBand="1"/>
            </w:tblPr>
            <w:tblGrid>
              <w:gridCol w:w="2547"/>
              <w:gridCol w:w="3635"/>
            </w:tblGrid>
            <w:tr w:rsidR="00206E29" w:rsidTr="00206E29">
              <w:tc>
                <w:tcPr>
                  <w:tcW w:w="2547" w:type="dxa"/>
                  <w:tcBorders>
                    <w:top w:val="nil"/>
                    <w:left w:val="nil"/>
                    <w:bottom w:val="single" w:sz="4" w:space="0" w:color="auto"/>
                    <w:right w:val="nil"/>
                  </w:tcBorders>
                </w:tcPr>
                <w:p w:rsidR="00206E29" w:rsidRPr="00206E29" w:rsidRDefault="00206E29" w:rsidP="00206E29">
                  <w:pPr>
                    <w:rPr>
                      <w:b/>
                    </w:rPr>
                  </w:pPr>
                  <w:r>
                    <w:rPr>
                      <w:b/>
                    </w:rPr>
                    <w:t>ACTION</w:t>
                  </w:r>
                </w:p>
              </w:tc>
              <w:tc>
                <w:tcPr>
                  <w:tcW w:w="3635" w:type="dxa"/>
                  <w:tcBorders>
                    <w:top w:val="nil"/>
                    <w:left w:val="nil"/>
                    <w:bottom w:val="single" w:sz="4" w:space="0" w:color="auto"/>
                    <w:right w:val="nil"/>
                  </w:tcBorders>
                </w:tcPr>
                <w:p w:rsidR="00206E29" w:rsidRPr="00206E29" w:rsidRDefault="00206E29" w:rsidP="009A3CCE">
                  <w:pPr>
                    <w:rPr>
                      <w:b/>
                    </w:rPr>
                  </w:pPr>
                  <w:r w:rsidRPr="00206E29">
                    <w:rPr>
                      <w:b/>
                    </w:rPr>
                    <w:t>KEYBOARD/MOUSE</w:t>
                  </w:r>
                </w:p>
              </w:tc>
            </w:tr>
            <w:tr w:rsidR="00206E29" w:rsidTr="00206E29">
              <w:tc>
                <w:tcPr>
                  <w:tcW w:w="2547" w:type="dxa"/>
                  <w:tcBorders>
                    <w:top w:val="single" w:sz="4" w:space="0" w:color="auto"/>
                    <w:left w:val="nil"/>
                    <w:bottom w:val="nil"/>
                    <w:right w:val="nil"/>
                  </w:tcBorders>
                </w:tcPr>
                <w:p w:rsidR="00206E29" w:rsidRPr="00206E29" w:rsidRDefault="00206E29" w:rsidP="009A3CCE">
                  <w:pPr>
                    <w:rPr>
                      <w:b/>
                    </w:rPr>
                  </w:pPr>
                  <w:r>
                    <w:rPr>
                      <w:b/>
                    </w:rPr>
                    <w:t>Move Camera</w:t>
                  </w:r>
                </w:p>
              </w:tc>
              <w:tc>
                <w:tcPr>
                  <w:tcW w:w="3635" w:type="dxa"/>
                  <w:tcBorders>
                    <w:top w:val="single" w:sz="4" w:space="0" w:color="auto"/>
                    <w:left w:val="nil"/>
                    <w:bottom w:val="nil"/>
                    <w:right w:val="nil"/>
                  </w:tcBorders>
                </w:tcPr>
                <w:p w:rsidR="00206E29" w:rsidRDefault="00206E29" w:rsidP="00206E29">
                  <w:r>
                    <w:t>A (Left), S (Down), D (Right), W (Up)</w:t>
                  </w:r>
                </w:p>
              </w:tc>
            </w:tr>
            <w:tr w:rsidR="00206E29" w:rsidTr="00206E29">
              <w:tc>
                <w:tcPr>
                  <w:tcW w:w="2547" w:type="dxa"/>
                  <w:tcBorders>
                    <w:top w:val="nil"/>
                    <w:left w:val="nil"/>
                    <w:bottom w:val="nil"/>
                    <w:right w:val="nil"/>
                  </w:tcBorders>
                </w:tcPr>
                <w:p w:rsidR="00206E29" w:rsidRPr="00206E29" w:rsidRDefault="00206E29" w:rsidP="009A3CCE">
                  <w:pPr>
                    <w:rPr>
                      <w:b/>
                    </w:rPr>
                  </w:pPr>
                  <w:r>
                    <w:rPr>
                      <w:b/>
                    </w:rPr>
                    <w:t>Turn Camera Left/Right</w:t>
                  </w:r>
                </w:p>
              </w:tc>
              <w:tc>
                <w:tcPr>
                  <w:tcW w:w="3635" w:type="dxa"/>
                  <w:tcBorders>
                    <w:top w:val="nil"/>
                    <w:left w:val="nil"/>
                    <w:bottom w:val="nil"/>
                    <w:right w:val="nil"/>
                  </w:tcBorders>
                </w:tcPr>
                <w:p w:rsidR="00206E29" w:rsidRDefault="00206E29" w:rsidP="009A3CCE">
                  <w:r>
                    <w:t>Q (Turn Left), E (Turn Right)</w:t>
                  </w:r>
                </w:p>
              </w:tc>
            </w:tr>
            <w:tr w:rsidR="00206E29" w:rsidTr="00206E29">
              <w:tc>
                <w:tcPr>
                  <w:tcW w:w="2547" w:type="dxa"/>
                  <w:tcBorders>
                    <w:top w:val="nil"/>
                    <w:left w:val="nil"/>
                    <w:bottom w:val="nil"/>
                    <w:right w:val="nil"/>
                  </w:tcBorders>
                </w:tcPr>
                <w:p w:rsidR="00206E29" w:rsidRDefault="00206E29" w:rsidP="009A3CCE">
                  <w:r>
                    <w:rPr>
                      <w:b/>
                    </w:rPr>
                    <w:t>Raise/Lower Camera</w:t>
                  </w:r>
                </w:p>
              </w:tc>
              <w:tc>
                <w:tcPr>
                  <w:tcW w:w="3635" w:type="dxa"/>
                  <w:tcBorders>
                    <w:top w:val="nil"/>
                    <w:left w:val="nil"/>
                    <w:bottom w:val="nil"/>
                    <w:right w:val="nil"/>
                  </w:tcBorders>
                </w:tcPr>
                <w:p w:rsidR="00206E29" w:rsidRDefault="00206E29" w:rsidP="009A3CCE">
                  <w:r>
                    <w:t>Mouse Scroll Wheel</w:t>
                  </w:r>
                </w:p>
              </w:tc>
            </w:tr>
          </w:tbl>
          <w:p w:rsidR="009A3CCE" w:rsidRPr="009A3CCE" w:rsidRDefault="009A3CCE" w:rsidP="009A3CCE">
            <w:pPr>
              <w:pStyle w:val="Heading2"/>
            </w:pPr>
            <w:r>
              <w:t>Selection and Control Commands</w:t>
            </w:r>
          </w:p>
          <w:tbl>
            <w:tblPr>
              <w:tblStyle w:val="TableGrid"/>
              <w:tblW w:w="0" w:type="auto"/>
              <w:tblLook w:val="04A0" w:firstRow="1" w:lastRow="0" w:firstColumn="1" w:lastColumn="0" w:noHBand="0" w:noVBand="1"/>
            </w:tblPr>
            <w:tblGrid>
              <w:gridCol w:w="2547"/>
              <w:gridCol w:w="3635"/>
            </w:tblGrid>
            <w:tr w:rsidR="00206E29" w:rsidTr="00A2352F">
              <w:tc>
                <w:tcPr>
                  <w:tcW w:w="2547" w:type="dxa"/>
                  <w:tcBorders>
                    <w:top w:val="nil"/>
                    <w:left w:val="nil"/>
                    <w:bottom w:val="single" w:sz="4" w:space="0" w:color="auto"/>
                    <w:right w:val="nil"/>
                  </w:tcBorders>
                </w:tcPr>
                <w:p w:rsidR="00206E29" w:rsidRPr="00206E29" w:rsidRDefault="00206E29" w:rsidP="00206E29">
                  <w:pPr>
                    <w:rPr>
                      <w:b/>
                    </w:rPr>
                  </w:pPr>
                  <w:r>
                    <w:rPr>
                      <w:b/>
                    </w:rPr>
                    <w:t>ACTION</w:t>
                  </w:r>
                </w:p>
              </w:tc>
              <w:tc>
                <w:tcPr>
                  <w:tcW w:w="3635" w:type="dxa"/>
                  <w:tcBorders>
                    <w:top w:val="nil"/>
                    <w:left w:val="nil"/>
                    <w:bottom w:val="single" w:sz="4" w:space="0" w:color="auto"/>
                    <w:right w:val="nil"/>
                  </w:tcBorders>
                </w:tcPr>
                <w:p w:rsidR="00206E29" w:rsidRPr="00206E29" w:rsidRDefault="00206E29" w:rsidP="00206E29">
                  <w:pPr>
                    <w:rPr>
                      <w:b/>
                    </w:rPr>
                  </w:pPr>
                  <w:r w:rsidRPr="00206E29">
                    <w:rPr>
                      <w:b/>
                    </w:rPr>
                    <w:t>KEYBOARD/MOUSE</w:t>
                  </w:r>
                </w:p>
              </w:tc>
            </w:tr>
            <w:tr w:rsidR="00206E29" w:rsidTr="00A2352F">
              <w:tc>
                <w:tcPr>
                  <w:tcW w:w="2547" w:type="dxa"/>
                  <w:tcBorders>
                    <w:top w:val="single" w:sz="4" w:space="0" w:color="auto"/>
                    <w:left w:val="nil"/>
                    <w:bottom w:val="nil"/>
                    <w:right w:val="nil"/>
                  </w:tcBorders>
                </w:tcPr>
                <w:p w:rsidR="00206E29" w:rsidRPr="00206E29" w:rsidRDefault="00206E29" w:rsidP="00206E29">
                  <w:pPr>
                    <w:rPr>
                      <w:b/>
                    </w:rPr>
                  </w:pPr>
                  <w:r>
                    <w:rPr>
                      <w:b/>
                    </w:rPr>
                    <w:t>Confirm Action</w:t>
                  </w:r>
                </w:p>
              </w:tc>
              <w:tc>
                <w:tcPr>
                  <w:tcW w:w="3635" w:type="dxa"/>
                  <w:tcBorders>
                    <w:top w:val="single" w:sz="4" w:space="0" w:color="auto"/>
                    <w:left w:val="nil"/>
                    <w:bottom w:val="nil"/>
                    <w:right w:val="nil"/>
                  </w:tcBorders>
                </w:tcPr>
                <w:p w:rsidR="00206E29" w:rsidRDefault="00206E29" w:rsidP="00206E29">
                  <w:r>
                    <w:t>Right Click</w:t>
                  </w:r>
                </w:p>
              </w:tc>
            </w:tr>
          </w:tbl>
          <w:p w:rsidR="009A3CCE" w:rsidRPr="009A3CCE" w:rsidRDefault="009A3CCE" w:rsidP="009A3CCE"/>
          <w:p w:rsidR="006A5A1B" w:rsidRDefault="006A5A1B" w:rsidP="00ED2AA1">
            <w:pPr>
              <w:pStyle w:val="Heading1"/>
            </w:pPr>
          </w:p>
          <w:p w:rsidR="00ED2AA1" w:rsidRDefault="00ED2AA1" w:rsidP="00ED2AA1">
            <w:pPr>
              <w:pStyle w:val="Heading1"/>
            </w:pPr>
            <w:r>
              <w:t>Main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486"/>
            </w:tblGrid>
            <w:tr w:rsidR="009A3CCE" w:rsidTr="009A3CCE">
              <w:tc>
                <w:tcPr>
                  <w:tcW w:w="1696" w:type="dxa"/>
                </w:tcPr>
                <w:p w:rsidR="009A3CCE" w:rsidRPr="009A3CCE" w:rsidRDefault="009A3CCE" w:rsidP="009A3CCE">
                  <w:pPr>
                    <w:rPr>
                      <w:b/>
                    </w:rPr>
                  </w:pPr>
                  <w:r>
                    <w:rPr>
                      <w:b/>
                    </w:rPr>
                    <w:t>Continue Game</w:t>
                  </w:r>
                </w:p>
              </w:tc>
              <w:tc>
                <w:tcPr>
                  <w:tcW w:w="4486" w:type="dxa"/>
                </w:tcPr>
                <w:p w:rsidR="009A3CCE" w:rsidRDefault="009A3CCE" w:rsidP="009A3CCE">
                  <w:r>
                    <w:t>Continue a game in progress.</w:t>
                  </w:r>
                </w:p>
              </w:tc>
            </w:tr>
            <w:tr w:rsidR="009A3CCE" w:rsidTr="009A3CCE">
              <w:tc>
                <w:tcPr>
                  <w:tcW w:w="1696" w:type="dxa"/>
                </w:tcPr>
                <w:p w:rsidR="009A3CCE" w:rsidRPr="009A3CCE" w:rsidRDefault="009A3CCE" w:rsidP="009A3CCE">
                  <w:pPr>
                    <w:rPr>
                      <w:b/>
                    </w:rPr>
                  </w:pPr>
                  <w:r>
                    <w:rPr>
                      <w:b/>
                    </w:rPr>
                    <w:t>Start Game</w:t>
                  </w:r>
                </w:p>
              </w:tc>
              <w:tc>
                <w:tcPr>
                  <w:tcW w:w="4486" w:type="dxa"/>
                </w:tcPr>
                <w:p w:rsidR="009A3CCE" w:rsidRDefault="009A3CCE" w:rsidP="009A3CCE">
                  <w:r>
                    <w:t>Begin a single player story game from the beginning.</w:t>
                  </w:r>
                </w:p>
              </w:tc>
            </w:tr>
            <w:tr w:rsidR="009A3CCE" w:rsidTr="009A3CCE">
              <w:tc>
                <w:tcPr>
                  <w:tcW w:w="1696" w:type="dxa"/>
                </w:tcPr>
                <w:p w:rsidR="009A3CCE" w:rsidRPr="009A3CCE" w:rsidRDefault="009A3CCE" w:rsidP="009A3CCE">
                  <w:pPr>
                    <w:rPr>
                      <w:b/>
                    </w:rPr>
                  </w:pPr>
                  <w:r>
                    <w:rPr>
                      <w:b/>
                    </w:rPr>
                    <w:t>About Us</w:t>
                  </w:r>
                </w:p>
              </w:tc>
              <w:tc>
                <w:tcPr>
                  <w:tcW w:w="4486" w:type="dxa"/>
                </w:tcPr>
                <w:p w:rsidR="009A3CCE" w:rsidRDefault="009A3CCE" w:rsidP="009A3CCE">
                  <w:r>
                    <w:t>Displays information about the amazing people that created this game.</w:t>
                  </w:r>
                </w:p>
              </w:tc>
            </w:tr>
            <w:tr w:rsidR="009A3CCE" w:rsidTr="009A3CCE">
              <w:tc>
                <w:tcPr>
                  <w:tcW w:w="1696" w:type="dxa"/>
                </w:tcPr>
                <w:p w:rsidR="009A3CCE" w:rsidRPr="009A3CCE" w:rsidRDefault="009A3CCE" w:rsidP="009A3CCE">
                  <w:pPr>
                    <w:rPr>
                      <w:b/>
                    </w:rPr>
                  </w:pPr>
                  <w:r>
                    <w:rPr>
                      <w:b/>
                    </w:rPr>
                    <w:t>Exit</w:t>
                  </w:r>
                </w:p>
              </w:tc>
              <w:tc>
                <w:tcPr>
                  <w:tcW w:w="4486" w:type="dxa"/>
                </w:tcPr>
                <w:p w:rsidR="009A3CCE" w:rsidRDefault="009A3CCE" w:rsidP="009A3CCE">
                  <w:r>
                    <w:t>Exit the game.</w:t>
                  </w:r>
                </w:p>
              </w:tc>
            </w:tr>
          </w:tbl>
          <w:p w:rsidR="00206E29" w:rsidRPr="00206E29" w:rsidRDefault="00206E29" w:rsidP="006A5A1B">
            <w:pPr>
              <w:pStyle w:val="Heading1"/>
            </w:pPr>
          </w:p>
        </w:tc>
        <w:tc>
          <w:tcPr>
            <w:tcW w:w="864" w:type="dxa"/>
          </w:tcPr>
          <w:p w:rsidR="00564D9A" w:rsidRDefault="00564D9A">
            <w:pPr>
              <w:pStyle w:val="NoSpacing"/>
            </w:pPr>
          </w:p>
        </w:tc>
        <w:tc>
          <w:tcPr>
            <w:tcW w:w="864" w:type="dxa"/>
          </w:tcPr>
          <w:p w:rsidR="00564D9A" w:rsidRDefault="00816663">
            <w:pPr>
              <w:pStyle w:val="NoSpacing"/>
            </w:pPr>
            <w:r>
              <w:rPr>
                <w:noProof/>
                <w:lang w:val="en-AU" w:eastAsia="en-AU"/>
              </w:rPr>
              <mc:AlternateContent>
                <mc:Choice Requires="wpg">
                  <w:drawing>
                    <wp:anchor distT="0" distB="0" distL="114300" distR="114300" simplePos="0" relativeHeight="251672576" behindDoc="0" locked="0" layoutInCell="1" allowOverlap="1">
                      <wp:simplePos x="0" y="0"/>
                      <wp:positionH relativeFrom="column">
                        <wp:posOffset>547370</wp:posOffset>
                      </wp:positionH>
                      <wp:positionV relativeFrom="paragraph">
                        <wp:posOffset>455559</wp:posOffset>
                      </wp:positionV>
                      <wp:extent cx="3818572" cy="2809874"/>
                      <wp:effectExtent l="0" t="0" r="0" b="0"/>
                      <wp:wrapNone/>
                      <wp:docPr id="13" name="Group 13"/>
                      <wp:cNvGraphicFramePr/>
                      <a:graphic xmlns:a="http://schemas.openxmlformats.org/drawingml/2006/main">
                        <a:graphicData uri="http://schemas.microsoft.com/office/word/2010/wordprocessingGroup">
                          <wpg:wgp>
                            <wpg:cNvGrpSpPr/>
                            <wpg:grpSpPr>
                              <a:xfrm>
                                <a:off x="0" y="0"/>
                                <a:ext cx="3818572" cy="2809874"/>
                                <a:chOff x="0" y="0"/>
                                <a:chExt cx="3818572" cy="2809874"/>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823912" y="471487"/>
                                  <a:ext cx="2994660" cy="1676400"/>
                                </a:xfrm>
                                <a:prstGeom prst="rect">
                                  <a:avLst/>
                                </a:prstGeom>
                              </pic:spPr>
                            </pic:pic>
                            <wps:wsp>
                              <wps:cNvPr id="3" name="Straight Arrow Connector 3"/>
                              <wps:cNvCnPr/>
                              <wps:spPr>
                                <a:xfrm>
                                  <a:off x="285750" y="1081087"/>
                                  <a:ext cx="452437" cy="604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V="1">
                                  <a:off x="938212" y="2181225"/>
                                  <a:ext cx="45719"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H="1" flipV="1">
                                  <a:off x="1885950" y="2190750"/>
                                  <a:ext cx="47308" cy="342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V="1">
                                  <a:off x="3376612" y="2176462"/>
                                  <a:ext cx="61913" cy="328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H="1">
                                  <a:off x="1943100" y="238125"/>
                                  <a:ext cx="76200" cy="6473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Text Box 8"/>
                              <wps:cNvSpPr txBox="1"/>
                              <wps:spPr>
                                <a:xfrm>
                                  <a:off x="1609725" y="0"/>
                                  <a:ext cx="1500187" cy="2524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6663" w:rsidRDefault="00816663">
                                    <w:r>
                                      <w:t>Main Game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1000125"/>
                                  <a:ext cx="814387"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6663" w:rsidRDefault="00816663" w:rsidP="00816663">
                                    <w:r>
                                      <w:t>Turn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261937" y="2557462"/>
                                  <a:ext cx="1176338" cy="2524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6663" w:rsidRDefault="00816663" w:rsidP="00816663">
                                    <w:r>
                                      <w:t>Current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595437" y="2533650"/>
                                  <a:ext cx="1500187" cy="2524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6663" w:rsidRDefault="00816663" w:rsidP="00816663">
                                    <w:r>
                                      <w:t>Game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690812" y="2495550"/>
                                  <a:ext cx="1109662"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6663" w:rsidRDefault="00816663" w:rsidP="00816663">
                                    <w:r>
                                      <w:t>End Turn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3" o:spid="_x0000_s1026" style="position:absolute;margin-left:43.1pt;margin-top:35.85pt;width:300.65pt;height:221.25pt;z-index:251672576" coordsize="38185,2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239;top:4714;width:29946;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PjY7AAAAA2gAAAA8AAABkcnMvZG93bnJldi54bWxET01rwkAQvQv+h2UKvZmNUoKmrlIEoYfm&#10;oLbgcchOk2h2NuyuJv333YDgaXi8z1lvB9OKOznfWFYwT1IQxKXVDVcKvk/72RKED8gaW8uk4I88&#10;bDfTyRpzbXs+0P0YKhFD2OeooA6hy6X0ZU0GfWI74sj9WmcwROgqqR32Mdy0cpGmmTTYcGyosaNd&#10;TeX1eDMKzsMqCxc3N6ey2PPPV7FKz29aqdeX4eMdRKAhPMUP96eO82F8Zbxy8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U+NjsAAAADaAAAADwAAAAAAAAAAAAAAAACfAgAA&#10;ZHJzL2Rvd25yZXYueG1sUEsFBgAAAAAEAAQA9wAAAIwDAAAAAA==&#10;">
                        <v:imagedata r:id="rId9" o:title=""/>
                        <v:path arrowok="t"/>
                      </v:shape>
                      <v:shapetype id="_x0000_t32" coordsize="21600,21600" o:spt="32" o:oned="t" path="m,l21600,21600e" filled="f">
                        <v:path arrowok="t" fillok="f" o:connecttype="none"/>
                        <o:lock v:ext="edit" shapetype="t"/>
                      </v:shapetype>
                      <v:shape id="Straight Arrow Connector 3" o:spid="_x0000_s1028" type="#_x0000_t32" style="position:absolute;left:2857;top:10810;width:4524;height:6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yt8IAAADaAAAADwAAAGRycy9kb3ducmV2LnhtbESPW2vCQBCF3wv9D8sUfBHdeCs2dZVS&#10;EPvaaMXHITvNBrOzITvV+O+7hYKPh3P5OKtN7xt1oS7WgQ1Mxhko4jLYmisDh/12tAQVBdliE5gM&#10;3CjCZv34sMLchit/0qWQSqURjjkacCJtrnUsHXmM49ASJ+87dB4lya7StsNrGveNnmbZs/ZYcyI4&#10;bOndUXkufnzi0mE6LBbDl/l5h1+no5PbfCLGDJ76t1dQQr3cw//tD2tgBn9X0g3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oyt8IAAADaAAAADwAAAAAAAAAAAAAA&#10;AAChAgAAZHJzL2Rvd25yZXYueG1sUEsFBgAAAAAEAAQA+QAAAJADAAAAAA==&#10;" strokecolor="#e3a625 [3204]" strokeweight=".5pt">
                        <v:stroke endarrow="block" joinstyle="miter"/>
                      </v:shape>
                      <v:shape id="Straight Arrow Connector 4" o:spid="_x0000_s1029" type="#_x0000_t32" style="position:absolute;left:9382;top:21812;width:457;height:3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vWMQAAADaAAAADwAAAGRycy9kb3ducmV2LnhtbESPQWvCQBSE70L/w/IKXqRutLaU1FU0&#10;InitFmpvj+wzmzb7NmbXmPrru4LgcZiZb5jpvLOVaKnxpWMFo2ECgjh3uuRCwedu/fQGwgdkjZVj&#10;UvBHHuazh94UU+3O/EHtNhQiQtinqMCEUKdS+tyQRT90NXH0Dq6xGKJsCqkbPEe4reQ4SV6lxZLj&#10;gsGaMkP57/ZkFXwfXnS7zFZlbvbZ89dgcjn+7FdK9R+7xTuIQF24h2/tjVYwgeuVeAPk7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69YxAAAANoAAAAPAAAAAAAAAAAA&#10;AAAAAKECAABkcnMvZG93bnJldi54bWxQSwUGAAAAAAQABAD5AAAAkgMAAAAA&#10;" strokecolor="#e3a625 [3204]" strokeweight=".5pt">
                        <v:stroke endarrow="block" joinstyle="miter"/>
                      </v:shape>
                      <v:shape id="Straight Arrow Connector 5" o:spid="_x0000_s1030" type="#_x0000_t32" style="position:absolute;left:18859;top:21907;width:473;height:34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YMi8EAAADaAAAADwAAAGRycy9kb3ducmV2LnhtbESP3YrCMBSE7xd8h3AE79bURUWqUVRY&#10;6o34+wCH5tgWm5OSpFrf3iwseDnMzDfMYtWZWjzI+cqygtEwAUGcW11xoeB6+f2egfABWWNtmRS8&#10;yMNq2ftaYKrtk0/0OIdCRAj7FBWUITSplD4vyaAf2oY4ejfrDIYoXSG1w2eEm1r+JMlUGqw4LpTY&#10;0Lak/H5ujYI2m16bzcRdDsdsvD/ss+2sdS+lBv1uPQcRqAuf8H97pxVM4O9KvAF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JgyLwQAAANoAAAAPAAAAAAAAAAAAAAAA&#10;AKECAABkcnMvZG93bnJldi54bWxQSwUGAAAAAAQABAD5AAAAjwMAAAAA&#10;" strokecolor="#e3a625 [3204]" strokeweight=".5pt">
                        <v:stroke endarrow="block" joinstyle="miter"/>
                      </v:shape>
                      <v:shape id="Straight Arrow Connector 6" o:spid="_x0000_s1031" type="#_x0000_t32" style="position:absolute;left:33766;top:21764;width:619;height:3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2UtMUAAADaAAAADwAAAGRycy9kb3ducmV2LnhtbESPT2vCQBTE74LfYXlCL1I3bVVKdBUb&#10;KfTqH6i9PbLPbDT7Ns1uY9pP3xUEj8PM/IaZLztbiZYaXzpW8DRKQBDnTpdcKNjv3h9fQfiArLFy&#10;TAp+ycNy0e/NMdXuwhtqt6EQEcI+RQUmhDqV0ueGLPqRq4mjd3SNxRBlU0jd4CXCbSWfk2QqLZYc&#10;FwzWlBnKz9sfq+DrONHtW7Yuc3PIXj6H47/v02Gt1MOgW81ABOrCPXxrf2gFU7heiT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2UtMUAAADaAAAADwAAAAAAAAAA&#10;AAAAAAChAgAAZHJzL2Rvd25yZXYueG1sUEsFBgAAAAAEAAQA+QAAAJMDAAAAAA==&#10;" strokecolor="#e3a625 [3204]" strokeweight=".5pt">
                        <v:stroke endarrow="block" joinstyle="miter"/>
                      </v:shape>
                      <v:shape id="Straight Arrow Connector 7" o:spid="_x0000_s1032" type="#_x0000_t32" style="position:absolute;left:19431;top:2381;width:762;height:64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xL8UAAADaAAAADwAAAGRycy9kb3ducmV2LnhtbESPQUvDQBSE70L/w/IEL8Vs1FZL2m3R&#10;FMGrqWC9PbIv2djs25hdk+ivdwXB4zAz3zCb3WRbMVDvG8cKrpIUBHHpdMO1gpfD4+UKhA/IGlvH&#10;pOCLPOy2s7MNZtqN/ExDEWoRIewzVGBC6DIpfWnIok9cRxy9yvUWQ5R9LXWPY4TbVl6n6a202HBc&#10;MNhRbqg8FZ9WwVu11MNDvm9Kc8xvXueL74/3416pi/Ppfg0i0BT+w3/tJ63gDn6vxBs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ExL8UAAADaAAAADwAAAAAAAAAA&#10;AAAAAAChAgAAZHJzL2Rvd25yZXYueG1sUEsFBgAAAAAEAAQA+QAAAJMDAAAAAA==&#10;" strokecolor="#e3a625 [3204]" strokeweight=".5pt">
                        <v:stroke endarrow="block" joinstyle="miter"/>
                      </v:shape>
                      <v:shapetype id="_x0000_t202" coordsize="21600,21600" o:spt="202" path="m,l,21600r21600,l21600,xe">
                        <v:stroke joinstyle="miter"/>
                        <v:path gradientshapeok="t" o:connecttype="rect"/>
                      </v:shapetype>
                      <v:shape id="Text Box 8" o:spid="_x0000_s1033" type="#_x0000_t202" style="position:absolute;left:16097;width:15002;height:2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wN5MIA&#10;AADaAAAADwAAAGRycy9kb3ducmV2LnhtbERPy2rCQBTdF/yH4QrdSJ1YsZU0E5FSH7jT1JbuLplr&#10;EszcCZkxSf++sxC6PJx3shpMLTpqXWVZwWwagSDOra64UPCZbZ6WIJxH1lhbJgW/5GCVjh4SjLXt&#10;+UjdyRcihLCLUUHpfRNL6fKSDLqpbYgDd7GtQR9gW0jdYh/CTS2fo+hFGqw4NJTY0HtJ+fV0Mwp+&#10;JsX3wQ3bcz9fzJuPXZe9fulMqcfxsH4D4Wnw/+K7e68VhK3hSrgB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A3kwgAAANoAAAAPAAAAAAAAAAAAAAAAAJgCAABkcnMvZG93&#10;bnJldi54bWxQSwUGAAAAAAQABAD1AAAAhwMAAAAA&#10;" fillcolor="white [3201]" stroked="f" strokeweight=".5pt">
                        <v:textbox>
                          <w:txbxContent>
                            <w:p w:rsidR="00816663" w:rsidRDefault="00816663">
                              <w:r>
                                <w:t>Main Game Board</w:t>
                              </w:r>
                            </w:p>
                          </w:txbxContent>
                        </v:textbox>
                      </v:shape>
                      <v:shape id="Text Box 9" o:spid="_x0000_s1034" type="#_x0000_t202" style="position:absolute;top:10001;width:8143;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816663" w:rsidRDefault="00816663" w:rsidP="00816663">
                              <w:r>
                                <w:t>Turn List</w:t>
                              </w:r>
                            </w:p>
                          </w:txbxContent>
                        </v:textbox>
                      </v:shape>
                      <v:shape id="Text Box 10" o:spid="_x0000_s1035" type="#_x0000_t202" style="position:absolute;left:2619;top:25574;width:11763;height:2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rsidR="00816663" w:rsidRDefault="00816663" w:rsidP="00816663">
                              <w:r>
                                <w:t>Current Character</w:t>
                              </w:r>
                            </w:p>
                          </w:txbxContent>
                        </v:textbox>
                      </v:shape>
                      <v:shape id="Text Box 11" o:spid="_x0000_s1036" type="#_x0000_t202" style="position:absolute;left:15954;top:25336;width:15002;height:2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816663" w:rsidRDefault="00816663" w:rsidP="00816663">
                              <w:r>
                                <w:t>Game Log</w:t>
                              </w:r>
                            </w:p>
                          </w:txbxContent>
                        </v:textbox>
                      </v:shape>
                      <v:shape id="Text Box 12" o:spid="_x0000_s1037" type="#_x0000_t202" style="position:absolute;left:26908;top:24955;width:1109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8NMMA&#10;AADbAAAADwAAAGRycy9kb3ducmV2LnhtbERPS2vCQBC+C/6HZYRepG5UqiW6ioh90FuTVvE2ZMck&#10;mJ0N2W2S/vtuQfA2H99z1tveVKKlxpWWFUwnEQjizOqScwVf6cvjMwjnkTVWlknBLznYboaDNcba&#10;dvxJbeJzEULYxaig8L6OpXRZQQbdxNbEgbvYxqAPsMmlbrAL4aaSsyhaSIMlh4YCa9oXlF2TH6Pg&#10;PM5PH65//e7mT/P68Namy6NOlXoY9bsVCE+9v4tv7ncd5s/g/5dw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18NMMAAADbAAAADwAAAAAAAAAAAAAAAACYAgAAZHJzL2Rv&#10;d25yZXYueG1sUEsFBgAAAAAEAAQA9QAAAIgDAAAAAA==&#10;" fillcolor="white [3201]" stroked="f" strokeweight=".5pt">
                        <v:textbox>
                          <w:txbxContent>
                            <w:p w:rsidR="00816663" w:rsidRDefault="00816663" w:rsidP="00816663">
                              <w:r>
                                <w:t>End Turn Button</w:t>
                              </w:r>
                            </w:p>
                          </w:txbxContent>
                        </v:textbox>
                      </v:shape>
                    </v:group>
                  </w:pict>
                </mc:Fallback>
              </mc:AlternateContent>
            </w:r>
          </w:p>
        </w:tc>
        <w:tc>
          <w:tcPr>
            <w:tcW w:w="6192" w:type="dxa"/>
          </w:tcPr>
          <w:p w:rsidR="00564D9A" w:rsidRDefault="00ED2AA1" w:rsidP="00ED2AA1">
            <w:pPr>
              <w:pStyle w:val="Heading1"/>
            </w:pPr>
            <w:r>
              <w:t>Game Screen</w:t>
            </w:r>
          </w:p>
          <w:p w:rsidR="00C4140C" w:rsidRDefault="00C4140C" w:rsidP="00C4140C"/>
          <w:p w:rsidR="00C4140C" w:rsidRDefault="00C4140C" w:rsidP="00C4140C"/>
          <w:p w:rsidR="00C4140C" w:rsidRDefault="00C4140C" w:rsidP="00C4140C"/>
          <w:p w:rsidR="00C4140C" w:rsidRDefault="00C4140C" w:rsidP="00C4140C"/>
          <w:p w:rsidR="00C4140C" w:rsidRDefault="00C4140C" w:rsidP="00C4140C"/>
          <w:p w:rsidR="00C4140C" w:rsidRDefault="00C4140C" w:rsidP="00C4140C"/>
          <w:p w:rsidR="00C4140C" w:rsidRPr="00C4140C" w:rsidRDefault="00C4140C" w:rsidP="00C4140C"/>
          <w:p w:rsidR="006A5A1B" w:rsidRPr="006A5A1B" w:rsidRDefault="006A5A1B" w:rsidP="006A5A1B"/>
          <w:p w:rsidR="00ED2AA1" w:rsidRDefault="00ED2AA1" w:rsidP="00ED2AA1"/>
          <w:p w:rsidR="00816663" w:rsidRDefault="00816663" w:rsidP="00ED2AA1"/>
          <w:p w:rsidR="00ED2AA1" w:rsidRDefault="00ED2AA1" w:rsidP="00ED2AA1">
            <w:pPr>
              <w:pStyle w:val="Heading1"/>
            </w:pPr>
            <w:r>
              <w:t>Gameplay Basics</w:t>
            </w:r>
          </w:p>
          <w:p w:rsidR="00ED2AA1" w:rsidRDefault="00C642B7" w:rsidP="00ED2AA1">
            <w:proofErr w:type="spellStart"/>
            <w:r>
              <w:rPr>
                <w:i/>
              </w:rPr>
              <w:t>Goldcrest</w:t>
            </w:r>
            <w:proofErr w:type="spellEnd"/>
            <w:r>
              <w:t xml:space="preserve"> is a turn-based strategy game and revolves around the power struggle between the villagers of </w:t>
            </w:r>
            <w:proofErr w:type="spellStart"/>
            <w:r>
              <w:t>Goldcrest</w:t>
            </w:r>
            <w:proofErr w:type="spellEnd"/>
            <w:r>
              <w:t xml:space="preserve"> and the inhabitants of the nearby </w:t>
            </w:r>
            <w:proofErr w:type="spellStart"/>
            <w:r>
              <w:t>Hordrigg</w:t>
            </w:r>
            <w:proofErr w:type="spellEnd"/>
            <w:r>
              <w:t xml:space="preserve"> Citadel. Your goal is to reduce all of your enemies’ health points to 0, killing them. Each turn is structured as follows:</w:t>
            </w:r>
          </w:p>
          <w:p w:rsidR="00C642B7" w:rsidRDefault="00935E79" w:rsidP="00C642B7">
            <w:pPr>
              <w:pStyle w:val="ListParagraph"/>
              <w:numPr>
                <w:ilvl w:val="0"/>
                <w:numId w:val="3"/>
              </w:numPr>
            </w:pPr>
            <w:r>
              <w:t>Movement Phase – each character can move based upon how high their movement stat is.</w:t>
            </w:r>
          </w:p>
          <w:p w:rsidR="00935E79" w:rsidRDefault="00935E79" w:rsidP="00C642B7">
            <w:pPr>
              <w:pStyle w:val="ListParagraph"/>
              <w:numPr>
                <w:ilvl w:val="0"/>
                <w:numId w:val="3"/>
              </w:numPr>
            </w:pPr>
            <w:r>
              <w:t>Action Phase – each character can attack units within their specified range.</w:t>
            </w:r>
          </w:p>
          <w:p w:rsidR="00935E79" w:rsidRPr="00C642B7" w:rsidRDefault="00935E79" w:rsidP="00C642B7">
            <w:pPr>
              <w:pStyle w:val="ListParagraph"/>
              <w:numPr>
                <w:ilvl w:val="0"/>
                <w:numId w:val="3"/>
              </w:numPr>
            </w:pPr>
            <w:r>
              <w:t>Turn Over – character can take no further action and control transfers to the next character.</w:t>
            </w:r>
          </w:p>
          <w:p w:rsidR="00ED2AA1" w:rsidRPr="00ED2AA1" w:rsidRDefault="00ED2AA1" w:rsidP="00ED2AA1"/>
        </w:tc>
        <w:bookmarkStart w:id="0" w:name="_GoBack"/>
        <w:bookmarkEnd w:id="0"/>
      </w:tr>
      <w:tr w:rsidR="00564D9A">
        <w:trPr>
          <w:trHeight w:hRule="exact" w:val="504"/>
        </w:trPr>
        <w:tc>
          <w:tcPr>
            <w:tcW w:w="6192" w:type="dxa"/>
            <w:vAlign w:val="bottom"/>
          </w:tcPr>
          <w:p w:rsidR="00564D9A" w:rsidRDefault="00DC7E97">
            <w:pPr>
              <w:pStyle w:val="NoSpacing"/>
              <w:rPr>
                <w:rStyle w:val="PageNumber"/>
              </w:rPr>
            </w:pPr>
            <w:r>
              <w:rPr>
                <w:rStyle w:val="PageNumber"/>
              </w:rPr>
              <w:t>2</w:t>
            </w:r>
          </w:p>
        </w:tc>
        <w:tc>
          <w:tcPr>
            <w:tcW w:w="864" w:type="dxa"/>
            <w:vAlign w:val="bottom"/>
          </w:tcPr>
          <w:p w:rsidR="00564D9A" w:rsidRDefault="00564D9A">
            <w:pPr>
              <w:pStyle w:val="NoSpacing"/>
            </w:pPr>
          </w:p>
        </w:tc>
        <w:tc>
          <w:tcPr>
            <w:tcW w:w="864" w:type="dxa"/>
            <w:vAlign w:val="bottom"/>
          </w:tcPr>
          <w:p w:rsidR="00564D9A" w:rsidRDefault="00564D9A">
            <w:pPr>
              <w:pStyle w:val="NoSpacing"/>
            </w:pPr>
          </w:p>
        </w:tc>
        <w:tc>
          <w:tcPr>
            <w:tcW w:w="6192" w:type="dxa"/>
            <w:vAlign w:val="bottom"/>
          </w:tcPr>
          <w:p w:rsidR="00564D9A" w:rsidRDefault="00DC7E97">
            <w:pPr>
              <w:pStyle w:val="NoSpacing"/>
              <w:jc w:val="right"/>
              <w:rPr>
                <w:rStyle w:val="PageNumber"/>
              </w:rPr>
            </w:pPr>
            <w:r>
              <w:rPr>
                <w:rStyle w:val="PageNumber"/>
              </w:rPr>
              <w:t>3</w:t>
            </w:r>
          </w:p>
        </w:tc>
      </w:tr>
    </w:tbl>
    <w:p w:rsidR="00564D9A" w:rsidRDefault="00564D9A">
      <w:pPr>
        <w:pStyle w:val="NoSpacing"/>
      </w:pPr>
    </w:p>
    <w:sectPr w:rsidR="00564D9A">
      <w:pgSz w:w="15840" w:h="12240" w:orient="landscape"/>
      <w:pgMar w:top="1224" w:right="864" w:bottom="432"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84C6A8A"/>
    <w:lvl w:ilvl="0">
      <w:start w:val="1"/>
      <w:numFmt w:val="bullet"/>
      <w:pStyle w:val="ListBullet"/>
      <w:lvlText w:val=""/>
      <w:lvlJc w:val="left"/>
      <w:pPr>
        <w:tabs>
          <w:tab w:val="num" w:pos="432"/>
        </w:tabs>
        <w:ind w:left="432" w:hanging="288"/>
      </w:pPr>
      <w:rPr>
        <w:rFonts w:ascii="Symbol" w:hAnsi="Symbol" w:hint="default"/>
      </w:rPr>
    </w:lvl>
  </w:abstractNum>
  <w:abstractNum w:abstractNumId="1">
    <w:nsid w:val="68390F5E"/>
    <w:multiLevelType w:val="hybridMultilevel"/>
    <w:tmpl w:val="9578A2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7B537DA6"/>
    <w:multiLevelType w:val="hybridMultilevel"/>
    <w:tmpl w:val="30AA32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0"/>
    <w:lvlOverride w:ilvl="0">
      <w:startOverride w:val="1"/>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AA1"/>
    <w:rsid w:val="000958CA"/>
    <w:rsid w:val="00206E29"/>
    <w:rsid w:val="00564D9A"/>
    <w:rsid w:val="006A5A1B"/>
    <w:rsid w:val="00816663"/>
    <w:rsid w:val="00935E79"/>
    <w:rsid w:val="009A3CCE"/>
    <w:rsid w:val="00B96F28"/>
    <w:rsid w:val="00C4140C"/>
    <w:rsid w:val="00C642B7"/>
    <w:rsid w:val="00D85E67"/>
    <w:rsid w:val="00DC7E97"/>
    <w:rsid w:val="00E30923"/>
    <w:rsid w:val="00ED2AA1"/>
    <w:rsid w:val="00FE1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751486AA-1313-44AA-B9BD-14F6513A2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95959" w:themeColor="text1" w:themeTint="A6"/>
        <w:lang w:val="en-US" w:eastAsia="ja-JP"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0" w:unhideWhenUsed="1" w:qFormat="1"/>
    <w:lsdException w:name="toc 2" w:semiHidden="1" w:uiPriority="10"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480" w:line="240" w:lineRule="auto"/>
      <w:contextualSpacing/>
      <w:outlineLvl w:val="0"/>
    </w:pPr>
    <w:rPr>
      <w:rFonts w:asciiTheme="majorHAnsi" w:eastAsiaTheme="majorEastAsia" w:hAnsiTheme="majorHAnsi" w:cstheme="majorBidi"/>
      <w:sz w:val="58"/>
      <w:szCs w:val="58"/>
    </w:rPr>
  </w:style>
  <w:style w:type="paragraph" w:styleId="Heading2">
    <w:name w:val="heading 2"/>
    <w:basedOn w:val="Normal"/>
    <w:next w:val="Normal"/>
    <w:link w:val="Heading2Char"/>
    <w:uiPriority w:val="9"/>
    <w:unhideWhenUsed/>
    <w:qFormat/>
    <w:pPr>
      <w:keepNext/>
      <w:keepLines/>
      <w:spacing w:before="480" w:after="120"/>
      <w:contextualSpacing/>
      <w:outlineLvl w:val="1"/>
    </w:pPr>
    <w:rPr>
      <w:rFonts w:asciiTheme="majorHAnsi" w:eastAsiaTheme="majorEastAsia" w:hAnsiTheme="majorHAnsi" w:cstheme="majorBidi"/>
      <w:b/>
      <w:bCs/>
      <w:color w:val="E3A625" w:themeColor="accent1"/>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b/>
      <w:bCs/>
      <w:sz w:val="22"/>
      <w:szCs w:val="22"/>
    </w:rPr>
  </w:style>
  <w:style w:type="paragraph" w:styleId="Heading4">
    <w:name w:val="heading 4"/>
    <w:basedOn w:val="Normal"/>
    <w:next w:val="Normal"/>
    <w:link w:val="Heading4Char"/>
    <w:uiPriority w:val="9"/>
    <w:unhideWhenUsed/>
    <w:qFormat/>
    <w:pPr>
      <w:keepNext/>
      <w:keepLines/>
      <w:spacing w:before="40" w:after="0" w:line="240" w:lineRule="auto"/>
      <w:outlineLvl w:val="3"/>
    </w:pPr>
    <w:rPr>
      <w:rFonts w:asciiTheme="majorHAnsi" w:eastAsiaTheme="majorEastAsia" w:hAnsiTheme="majorHAnsi" w:cstheme="majorBidi"/>
      <w:b/>
      <w:bCs/>
      <w:color w:val="E3A625" w:themeColor="accent1"/>
    </w:rPr>
  </w:style>
  <w:style w:type="paragraph" w:styleId="Heading5">
    <w:name w:val="heading 5"/>
    <w:basedOn w:val="Normal"/>
    <w:next w:val="Normal"/>
    <w:link w:val="Heading5Char"/>
    <w:uiPriority w:val="99"/>
    <w:semiHidden/>
    <w:unhideWhenUsed/>
    <w:qFormat/>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pPr>
      <w:spacing w:after="0" w:line="240" w:lineRule="auto"/>
    </w:pPr>
  </w:style>
  <w:style w:type="paragraph" w:customStyle="1" w:styleId="Photo">
    <w:name w:val="Photo"/>
    <w:basedOn w:val="NoSpacing"/>
    <w:uiPriority w:val="12"/>
    <w:qFormat/>
    <w:pPr>
      <w:spacing w:before="100" w:after="100"/>
      <w:ind w:left="101" w:right="101"/>
      <w:jc w:val="center"/>
    </w:pPr>
    <w:rPr>
      <w:noProof/>
    </w:rPr>
  </w:style>
  <w:style w:type="paragraph" w:styleId="Title">
    <w:name w:val="Title"/>
    <w:basedOn w:val="Normal"/>
    <w:link w:val="TitleChar"/>
    <w:uiPriority w:val="2"/>
    <w:qFormat/>
    <w:pPr>
      <w:spacing w:line="216" w:lineRule="auto"/>
      <w:contextualSpacing/>
    </w:pPr>
    <w:rPr>
      <w:rFonts w:asciiTheme="majorHAnsi" w:eastAsiaTheme="majorEastAsia" w:hAnsiTheme="majorHAnsi" w:cstheme="majorBidi"/>
      <w:kern w:val="28"/>
      <w:sz w:val="88"/>
      <w:szCs w:val="88"/>
    </w:rPr>
  </w:style>
  <w:style w:type="character" w:customStyle="1" w:styleId="TitleChar">
    <w:name w:val="Title Char"/>
    <w:basedOn w:val="DefaultParagraphFont"/>
    <w:link w:val="Title"/>
    <w:uiPriority w:val="2"/>
    <w:rPr>
      <w:rFonts w:asciiTheme="majorHAnsi" w:eastAsiaTheme="majorEastAsia" w:hAnsiTheme="majorHAnsi" w:cstheme="majorBidi"/>
      <w:kern w:val="28"/>
      <w:sz w:val="88"/>
      <w:szCs w:val="88"/>
    </w:rPr>
  </w:style>
  <w:style w:type="paragraph" w:styleId="Subtitle">
    <w:name w:val="Subtitle"/>
    <w:basedOn w:val="Normal"/>
    <w:next w:val="Normal"/>
    <w:link w:val="SubtitleChar"/>
    <w:uiPriority w:val="3"/>
    <w:qFormat/>
    <w:pPr>
      <w:numPr>
        <w:ilvl w:val="1"/>
      </w:numPr>
      <w:spacing w:before="60" w:after="0" w:line="240" w:lineRule="auto"/>
    </w:pPr>
    <w:rPr>
      <w:b/>
      <w:bCs/>
      <w:sz w:val="22"/>
      <w:szCs w:val="22"/>
    </w:rPr>
  </w:style>
  <w:style w:type="character" w:customStyle="1" w:styleId="SubtitleChar">
    <w:name w:val="Subtitle Char"/>
    <w:basedOn w:val="DefaultParagraphFont"/>
    <w:link w:val="Subtitle"/>
    <w:uiPriority w:val="3"/>
    <w:rPr>
      <w:b/>
      <w:bCs/>
      <w:sz w:val="22"/>
      <w:szCs w:val="2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2"/>
      <w:szCs w:val="22"/>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E3A625" w:themeColor="accent1"/>
      <w:sz w:val="28"/>
      <w:szCs w:val="28"/>
    </w:rPr>
  </w:style>
  <w:style w:type="character" w:styleId="PlaceholderText">
    <w:name w:val="Placeholder Text"/>
    <w:basedOn w:val="DefaultParagraphFont"/>
    <w:uiPriority w:val="99"/>
    <w:semiHidden/>
    <w:rPr>
      <w:color w:val="808080"/>
    </w:rPr>
  </w:style>
  <w:style w:type="paragraph" w:customStyle="1" w:styleId="Organization">
    <w:name w:val="Organization"/>
    <w:basedOn w:val="Normal"/>
    <w:uiPriority w:val="3"/>
    <w:qFormat/>
    <w:pPr>
      <w:spacing w:before="120" w:after="0" w:line="240" w:lineRule="auto"/>
      <w:contextualSpacing/>
    </w:pPr>
    <w:rPr>
      <w:b/>
      <w:bCs/>
      <w:caps/>
      <w:color w:val="E3A625" w:themeColor="accent1"/>
      <w:sz w:val="40"/>
      <w:szCs w:val="40"/>
    </w:rPr>
  </w:style>
  <w:style w:type="paragraph" w:styleId="ListBullet">
    <w:name w:val="List Bullet"/>
    <w:basedOn w:val="Normal"/>
    <w:uiPriority w:val="2"/>
    <w:unhideWhenUsed/>
    <w:qFormat/>
    <w:pPr>
      <w:numPr>
        <w:numId w:val="1"/>
      </w:numPr>
    </w:pPr>
  </w:style>
  <w:style w:type="character" w:customStyle="1" w:styleId="Heading1Char">
    <w:name w:val="Heading 1 Char"/>
    <w:basedOn w:val="DefaultParagraphFont"/>
    <w:link w:val="Heading1"/>
    <w:uiPriority w:val="9"/>
    <w:rPr>
      <w:rFonts w:asciiTheme="majorHAnsi" w:eastAsiaTheme="majorEastAsia" w:hAnsiTheme="majorHAnsi" w:cstheme="majorBidi"/>
      <w:sz w:val="58"/>
      <w:szCs w:val="58"/>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E3A625" w:themeColor="accent1"/>
    </w:rPr>
  </w:style>
  <w:style w:type="paragraph" w:customStyle="1" w:styleId="ContactInfo">
    <w:name w:val="Contact Info"/>
    <w:basedOn w:val="Normal"/>
    <w:uiPriority w:val="4"/>
    <w:qFormat/>
    <w:pPr>
      <w:contextualSpacing/>
    </w:pPr>
  </w:style>
  <w:style w:type="paragraph" w:styleId="TOCHeading">
    <w:name w:val="TOC Heading"/>
    <w:basedOn w:val="Heading1"/>
    <w:next w:val="Normal"/>
    <w:uiPriority w:val="9"/>
    <w:unhideWhenUsed/>
    <w:qFormat/>
    <w:pPr>
      <w:outlineLvl w:val="9"/>
    </w:pPr>
  </w:style>
  <w:style w:type="paragraph" w:styleId="TOC2">
    <w:name w:val="toc 2"/>
    <w:basedOn w:val="TOC1"/>
    <w:next w:val="Normal"/>
    <w:autoRedefine/>
    <w:uiPriority w:val="10"/>
    <w:unhideWhenUsed/>
    <w:qFormat/>
    <w:pPr>
      <w:ind w:left="200"/>
    </w:pPr>
  </w:style>
  <w:style w:type="paragraph" w:styleId="TOC1">
    <w:name w:val="toc 1"/>
    <w:basedOn w:val="Normal"/>
    <w:next w:val="Normal"/>
    <w:autoRedefine/>
    <w:uiPriority w:val="10"/>
    <w:unhideWhenUsed/>
    <w:qFormat/>
    <w:pPr>
      <w:tabs>
        <w:tab w:val="right" w:leader="dot" w:pos="6120"/>
      </w:tabs>
      <w:spacing w:after="100"/>
    </w:pPr>
  </w:style>
  <w:style w:type="character" w:customStyle="1" w:styleId="Heading5Char">
    <w:name w:val="Heading 5 Char"/>
    <w:basedOn w:val="DefaultParagraphFont"/>
    <w:link w:val="Heading5"/>
    <w:uiPriority w:val="99"/>
    <w:semiHidden/>
    <w:rPr>
      <w:rFonts w:asciiTheme="majorHAnsi" w:eastAsiaTheme="majorEastAsia" w:hAnsiTheme="majorHAnsi" w:cstheme="majorBidi"/>
    </w:rPr>
  </w:style>
  <w:style w:type="character" w:customStyle="1" w:styleId="TOCNumbers">
    <w:name w:val="TOC Numbers"/>
    <w:basedOn w:val="DefaultParagraphFont"/>
    <w:uiPriority w:val="11"/>
    <w:qFormat/>
    <w:rPr>
      <w:b/>
      <w:bCs/>
      <w:color w:val="E3A625" w:themeColor="accent1"/>
      <w:sz w:val="28"/>
      <w:szCs w:val="28"/>
    </w:rPr>
  </w:style>
  <w:style w:type="character" w:styleId="PageNumber">
    <w:name w:val="page number"/>
    <w:basedOn w:val="DefaultParagraphFont"/>
    <w:uiPriority w:val="12"/>
    <w:unhideWhenUsed/>
    <w:qFormat/>
    <w:rPr>
      <w:b/>
      <w:bCs/>
      <w:color w:val="E3A625" w:themeColor="accent1"/>
    </w:rPr>
  </w:style>
  <w:style w:type="paragraph" w:styleId="Quote">
    <w:name w:val="Quote"/>
    <w:basedOn w:val="Normal"/>
    <w:next w:val="Normal"/>
    <w:link w:val="QuoteChar"/>
    <w:uiPriority w:val="2"/>
    <w:unhideWhenUsed/>
    <w:qFormat/>
    <w:pPr>
      <w:pBdr>
        <w:top w:val="single" w:sz="8" w:space="10" w:color="E3A625" w:themeColor="accent1"/>
        <w:left w:val="single" w:sz="8" w:space="14" w:color="FFFFFF" w:themeColor="background1"/>
        <w:bottom w:val="single" w:sz="8" w:space="10" w:color="E3A625" w:themeColor="accent1"/>
        <w:right w:val="single" w:sz="8" w:space="14" w:color="FFFFFF" w:themeColor="background1"/>
      </w:pBdr>
      <w:spacing w:before="280" w:after="280" w:line="264" w:lineRule="auto"/>
      <w:ind w:left="288" w:right="288"/>
    </w:pPr>
    <w:rPr>
      <w:i/>
      <w:iCs/>
      <w:color w:val="404040" w:themeColor="text1" w:themeTint="BF"/>
      <w:sz w:val="34"/>
      <w:szCs w:val="34"/>
    </w:rPr>
  </w:style>
  <w:style w:type="character" w:customStyle="1" w:styleId="QuoteChar">
    <w:name w:val="Quote Char"/>
    <w:basedOn w:val="DefaultParagraphFont"/>
    <w:link w:val="Quote"/>
    <w:uiPriority w:val="2"/>
    <w:rPr>
      <w:i/>
      <w:iCs/>
      <w:color w:val="404040" w:themeColor="text1" w:themeTint="BF"/>
      <w:sz w:val="34"/>
      <w:szCs w:val="34"/>
    </w:rPr>
  </w:style>
  <w:style w:type="table" w:customStyle="1" w:styleId="Calendar1">
    <w:name w:val="Calendar 1"/>
    <w:basedOn w:val="TableNormal"/>
    <w:uiPriority w:val="99"/>
    <w:qFormat/>
    <w:pPr>
      <w:spacing w:after="0" w:line="240" w:lineRule="auto"/>
    </w:pPr>
    <w:rPr>
      <w:color w:val="auto"/>
      <w:sz w:val="22"/>
      <w:szCs w:val="22"/>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Caption">
    <w:name w:val="caption"/>
    <w:basedOn w:val="Normal"/>
    <w:next w:val="Normal"/>
    <w:uiPriority w:val="35"/>
    <w:unhideWhenUsed/>
    <w:qFormat/>
    <w:pPr>
      <w:spacing w:before="40" w:after="40" w:line="264" w:lineRule="auto"/>
      <w:contextualSpacing/>
    </w:pPr>
    <w:rPr>
      <w:i/>
      <w:iCs/>
      <w:sz w:val="16"/>
      <w:szCs w:val="16"/>
    </w:rPr>
  </w:style>
  <w:style w:type="paragraph" w:styleId="ListParagraph">
    <w:name w:val="List Paragraph"/>
    <w:basedOn w:val="Normal"/>
    <w:uiPriority w:val="34"/>
    <w:unhideWhenUsed/>
    <w:qFormat/>
    <w:rsid w:val="00C642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glossaryDocument" Target="glossary/document.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othy\AppData\Roaming\Microsoft\Templates\Bookl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F47BBB367B4B1B9879E21B04F814CC"/>
        <w:category>
          <w:name w:val="General"/>
          <w:gallery w:val="placeholder"/>
        </w:category>
        <w:types>
          <w:type w:val="bbPlcHdr"/>
        </w:types>
        <w:behaviors>
          <w:behavior w:val="content"/>
        </w:behaviors>
        <w:guid w:val="{4BBCE799-CDBB-4658-8C0A-200DF81F844F}"/>
      </w:docPartPr>
      <w:docPartBody>
        <w:p w:rsidR="006D6870" w:rsidRDefault="008855C9">
          <w:pPr>
            <w:pStyle w:val="3CF47BBB367B4B1B9879E21B04F814CC"/>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5C9"/>
    <w:rsid w:val="006D6870"/>
    <w:rsid w:val="008855C9"/>
    <w:rsid w:val="00EC66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5033C45D5E4CD49908B6363F48B669">
    <w:name w:val="FC5033C45D5E4CD49908B6363F48B669"/>
  </w:style>
  <w:style w:type="paragraph" w:customStyle="1" w:styleId="AB09C04E31AC468789D672EB84335878">
    <w:name w:val="AB09C04E31AC468789D672EB84335878"/>
  </w:style>
  <w:style w:type="paragraph" w:customStyle="1" w:styleId="846DE1E091C14C4F87B327CA86C355D9">
    <w:name w:val="846DE1E091C14C4F87B327CA86C355D9"/>
  </w:style>
  <w:style w:type="paragraph" w:customStyle="1" w:styleId="AF4DA000C2D3480C9B319E1ED12767D5">
    <w:name w:val="AF4DA000C2D3480C9B319E1ED12767D5"/>
  </w:style>
  <w:style w:type="paragraph" w:customStyle="1" w:styleId="EC52E28AD6364603A5A1FD653FE0E1CD">
    <w:name w:val="EC52E28AD6364603A5A1FD653FE0E1CD"/>
  </w:style>
  <w:style w:type="paragraph" w:customStyle="1" w:styleId="3CF47BBB367B4B1B9879E21B04F814CC">
    <w:name w:val="3CF47BBB367B4B1B9879E21B04F814CC"/>
  </w:style>
  <w:style w:type="paragraph" w:customStyle="1" w:styleId="4EC94A624AD4491CA8B497A8D82A1E3B">
    <w:name w:val="4EC94A624AD4491CA8B497A8D82A1E3B"/>
  </w:style>
  <w:style w:type="paragraph" w:customStyle="1" w:styleId="F204DCE434A04CFC9DA1A4B7689CE66D">
    <w:name w:val="F204DCE434A04CFC9DA1A4B7689CE66D"/>
  </w:style>
  <w:style w:type="paragraph" w:customStyle="1" w:styleId="D113ECA55C7148A7AEF71E490FC5A8B4">
    <w:name w:val="D113ECA55C7148A7AEF71E490FC5A8B4"/>
  </w:style>
  <w:style w:type="paragraph" w:customStyle="1" w:styleId="CE2C956C81CE42AA81C50ED5BC81371A">
    <w:name w:val="CE2C956C81CE42AA81C50ED5BC81371A"/>
  </w:style>
  <w:style w:type="paragraph" w:customStyle="1" w:styleId="E29BA9BA896640CE9C38BA0BBEFECB14">
    <w:name w:val="E29BA9BA896640CE9C38BA0BBEFECB14"/>
  </w:style>
  <w:style w:type="paragraph" w:customStyle="1" w:styleId="0FC052B150504A50A2125F1AEC76ACC7">
    <w:name w:val="0FC052B150504A50A2125F1AEC76ACC7"/>
  </w:style>
  <w:style w:type="paragraph" w:customStyle="1" w:styleId="046CAF96038D40C48CA93FA8B65BFB14">
    <w:name w:val="046CAF96038D40C48CA93FA8B65BFB14"/>
  </w:style>
  <w:style w:type="paragraph" w:customStyle="1" w:styleId="2ED30484C94C4E84A530F95D253A2877">
    <w:name w:val="2ED30484C94C4E84A530F95D253A2877"/>
  </w:style>
  <w:style w:type="paragraph" w:customStyle="1" w:styleId="D6E8D0667DBC4EB89BE767AFAFDB1C77">
    <w:name w:val="D6E8D0667DBC4EB89BE767AFAFDB1C77"/>
  </w:style>
  <w:style w:type="paragraph" w:customStyle="1" w:styleId="1FC9A2058816472A9BC7370C32EA6718">
    <w:name w:val="1FC9A2058816472A9BC7370C32EA6718"/>
  </w:style>
  <w:style w:type="paragraph" w:customStyle="1" w:styleId="6FF376AAA9254EE7A3AC08063CF5C63D">
    <w:name w:val="6FF376AAA9254EE7A3AC08063CF5C63D"/>
  </w:style>
  <w:style w:type="paragraph" w:customStyle="1" w:styleId="2657749E19AC4989BA2B21F73B938B2F">
    <w:name w:val="2657749E19AC4989BA2B21F73B938B2F"/>
  </w:style>
  <w:style w:type="paragraph" w:customStyle="1" w:styleId="65A3DB320CBA409A8EAF1B3CD101D40D">
    <w:name w:val="65A3DB320CBA409A8EAF1B3CD101D40D"/>
  </w:style>
  <w:style w:type="paragraph" w:customStyle="1" w:styleId="98B1148F92404DABB36515C65F45F6A8">
    <w:name w:val="98B1148F92404DABB36515C65F45F6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ooklet">
      <a:dk1>
        <a:sysClr val="windowText" lastClr="000000"/>
      </a:dk1>
      <a:lt1>
        <a:sysClr val="window" lastClr="FFFFFF"/>
      </a:lt1>
      <a:dk2>
        <a:srgbClr val="323232"/>
      </a:dk2>
      <a:lt2>
        <a:srgbClr val="E6E6E6"/>
      </a:lt2>
      <a:accent1>
        <a:srgbClr val="E3A625"/>
      </a:accent1>
      <a:accent2>
        <a:srgbClr val="6D7483"/>
      </a:accent2>
      <a:accent3>
        <a:srgbClr val="D16349"/>
      </a:accent3>
      <a:accent4>
        <a:srgbClr val="4F8797"/>
      </a:accent4>
      <a:accent5>
        <a:srgbClr val="7F6C60"/>
      </a:accent5>
      <a:accent6>
        <a:srgbClr val="638865"/>
      </a:accent6>
      <a:hlink>
        <a:srgbClr val="4F8797"/>
      </a:hlink>
      <a:folHlink>
        <a:srgbClr val="6D748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B419A4-A49B-4AB2-9300-8DAC9AA1D6B2}">
  <ds:schemaRefs>
    <ds:schemaRef ds:uri="http://schemas.microsoft.com/sharepoint/v3/contenttype/forms"/>
  </ds:schemaRefs>
</ds:datastoreItem>
</file>

<file path=customXml/itemProps3.xml><?xml version="1.0" encoding="utf-8"?>
<ds:datastoreItem xmlns:ds="http://schemas.openxmlformats.org/officeDocument/2006/customXml" ds:itemID="{D3C7A092-9856-4C51-B868-49FF1FD11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Booklet</Template>
  <TotalTime>220</TotalTime>
  <Pages>4</Pages>
  <Words>469</Words>
  <Characters>2676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Veletta</dc:creator>
  <cp:keywords/>
  <dc:description/>
  <cp:lastModifiedBy>Timothy Veletta</cp:lastModifiedBy>
  <cp:revision>6</cp:revision>
  <dcterms:created xsi:type="dcterms:W3CDTF">2013-05-15T06:48:00Z</dcterms:created>
  <dcterms:modified xsi:type="dcterms:W3CDTF">2013-05-17T03:39:00Z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TC040096789991</vt:lpwstr>
  </property>
</Properties>
</file>